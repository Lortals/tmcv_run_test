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86240" w14:textId="77777777" w:rsidR="0095277F" w:rsidRPr="00F224A6" w:rsidRDefault="0095277F" w:rsidP="0095277F">
      <w:pPr>
        <w:spacing w:before="0" w:after="0" w:line="240" w:lineRule="auto"/>
        <w:jc w:val="center"/>
        <w:rPr>
          <w:rFonts w:ascii="Times New Roman" w:eastAsia="SimSun" w:hAnsi="Times New Roman"/>
          <w:b/>
          <w:sz w:val="28"/>
          <w:lang w:val="fr-FR" w:eastAsia="zh-CN"/>
        </w:rPr>
      </w:pPr>
      <w:r w:rsidRPr="00F224A6">
        <w:rPr>
          <w:rFonts w:ascii="Times New Roman" w:eastAsia="SimSun" w:hAnsi="Times New Roman"/>
          <w:b/>
          <w:sz w:val="28"/>
          <w:lang w:val="fr-FR" w:eastAsia="zh-CN"/>
        </w:rPr>
        <w:t>INTERNATIONAL ORGANISATION FOR STANDARDISATION</w:t>
      </w:r>
    </w:p>
    <w:p w14:paraId="12CE1AE7" w14:textId="77777777" w:rsidR="0095277F" w:rsidRPr="00F224A6" w:rsidRDefault="0095277F" w:rsidP="0095277F">
      <w:pPr>
        <w:spacing w:before="0" w:after="0" w:line="240" w:lineRule="auto"/>
        <w:jc w:val="center"/>
        <w:rPr>
          <w:rFonts w:ascii="Times New Roman" w:eastAsia="SimSun" w:hAnsi="Times New Roman"/>
          <w:b/>
          <w:sz w:val="28"/>
          <w:lang w:val="fr-FR" w:eastAsia="zh-CN"/>
        </w:rPr>
      </w:pPr>
      <w:r w:rsidRPr="00F224A6">
        <w:rPr>
          <w:rFonts w:ascii="Times New Roman" w:eastAsia="SimSun" w:hAnsi="Times New Roman"/>
          <w:b/>
          <w:sz w:val="28"/>
          <w:lang w:val="fr-FR" w:eastAsia="zh-CN"/>
        </w:rPr>
        <w:t>ORGANISATION INTERNATIONALE DE NORMALISATION</w:t>
      </w:r>
    </w:p>
    <w:p w14:paraId="07EAC7E5" w14:textId="77777777" w:rsidR="0095277F" w:rsidRPr="00F224A6" w:rsidRDefault="0095277F" w:rsidP="0095277F">
      <w:pPr>
        <w:spacing w:before="0" w:after="0" w:line="240" w:lineRule="auto"/>
        <w:jc w:val="center"/>
        <w:rPr>
          <w:rFonts w:ascii="Times New Roman" w:eastAsia="SimSun" w:hAnsi="Times New Roman"/>
          <w:b/>
          <w:sz w:val="28"/>
          <w:lang w:val="fr-FR" w:eastAsia="zh-CN"/>
        </w:rPr>
      </w:pPr>
      <w:r w:rsidRPr="00F224A6">
        <w:rPr>
          <w:rFonts w:ascii="Times New Roman" w:eastAsia="SimSun" w:hAnsi="Times New Roman"/>
          <w:b/>
          <w:sz w:val="28"/>
          <w:lang w:val="fr-FR" w:eastAsia="zh-CN"/>
        </w:rPr>
        <w:t xml:space="preserve">ISO/IEC JTC 1/SC 29/WG </w:t>
      </w:r>
      <w:r>
        <w:rPr>
          <w:rFonts w:ascii="Times New Roman" w:eastAsia="SimSun" w:hAnsi="Times New Roman"/>
          <w:b/>
          <w:sz w:val="28"/>
          <w:lang w:val="fr-FR" w:eastAsia="zh-CN"/>
        </w:rPr>
        <w:t>4</w:t>
      </w:r>
    </w:p>
    <w:p w14:paraId="5503439A" w14:textId="77777777" w:rsidR="0095277F" w:rsidRPr="000C7D3D" w:rsidRDefault="0095277F" w:rsidP="0095277F">
      <w:pPr>
        <w:spacing w:before="0" w:after="0" w:line="240" w:lineRule="auto"/>
        <w:jc w:val="center"/>
        <w:rPr>
          <w:rFonts w:ascii="Times New Roman" w:eastAsia="SimSun" w:hAnsi="Times New Roman"/>
          <w:b/>
          <w:sz w:val="28"/>
          <w:lang w:eastAsia="zh-CN"/>
        </w:rPr>
      </w:pPr>
      <w:r w:rsidRPr="000C7D3D">
        <w:rPr>
          <w:rFonts w:ascii="Times New Roman" w:eastAsia="SimSun" w:hAnsi="Times New Roman"/>
          <w:b/>
          <w:sz w:val="28"/>
          <w:lang w:eastAsia="zh-CN"/>
        </w:rPr>
        <w:t>MPEG VIDEO CODING</w:t>
      </w:r>
    </w:p>
    <w:p w14:paraId="7945599C" w14:textId="77777777" w:rsidR="0095277F" w:rsidRPr="000C7D3D" w:rsidRDefault="0095277F" w:rsidP="0095277F">
      <w:pPr>
        <w:spacing w:before="0" w:after="0" w:line="240" w:lineRule="auto"/>
      </w:pPr>
    </w:p>
    <w:p w14:paraId="748BC0BC" w14:textId="453A2858" w:rsidR="0095277F" w:rsidRPr="000C7D3D" w:rsidRDefault="0095277F" w:rsidP="0095277F">
      <w:pPr>
        <w:spacing w:before="0" w:after="0" w:line="240" w:lineRule="auto"/>
        <w:jc w:val="right"/>
        <w:rPr>
          <w:rFonts w:ascii="Times New Roman" w:eastAsia="SimSun" w:hAnsi="Times New Roman"/>
          <w:b/>
          <w:sz w:val="48"/>
          <w:lang w:eastAsia="zh-CN"/>
        </w:rPr>
      </w:pPr>
      <w:r w:rsidRPr="000C7D3D">
        <w:rPr>
          <w:rFonts w:ascii="Times New Roman" w:eastAsia="SimSun" w:hAnsi="Times New Roman"/>
          <w:b/>
          <w:sz w:val="28"/>
          <w:lang w:eastAsia="zh-CN"/>
        </w:rPr>
        <w:t xml:space="preserve">ISO/IEC JTC 1/SC 29/WG 4 </w:t>
      </w:r>
      <w:r w:rsidR="004E11C0" w:rsidRPr="000C7D3D">
        <w:rPr>
          <w:rFonts w:ascii="Times New Roman" w:eastAsia="SimSun" w:hAnsi="Times New Roman"/>
          <w:b/>
          <w:sz w:val="48"/>
          <w:lang w:eastAsia="zh-CN"/>
        </w:rPr>
        <w:t>m</w:t>
      </w:r>
      <w:r w:rsidR="00964B9E" w:rsidRPr="000C7D3D">
        <w:rPr>
          <w:rFonts w:ascii="Times New Roman" w:eastAsia="SimSun" w:hAnsi="Times New Roman"/>
          <w:b/>
          <w:sz w:val="48"/>
          <w:lang w:eastAsia="zh-CN"/>
        </w:rPr>
        <w:t>7451</w:t>
      </w:r>
      <w:r w:rsidR="006014BB">
        <w:rPr>
          <w:rFonts w:ascii="Times New Roman" w:eastAsia="SimSun" w:hAnsi="Times New Roman"/>
          <w:b/>
          <w:sz w:val="48"/>
          <w:lang w:eastAsia="zh-CN"/>
        </w:rPr>
        <w:t>7</w:t>
      </w:r>
    </w:p>
    <w:p w14:paraId="306DF14C" w14:textId="75D377A8" w:rsidR="0095277F" w:rsidRPr="00F224A6" w:rsidRDefault="002C1774" w:rsidP="0095277F">
      <w:pPr>
        <w:spacing w:before="0" w:after="0" w:line="240" w:lineRule="auto"/>
        <w:jc w:val="right"/>
        <w:rPr>
          <w:rFonts w:ascii="Times New Roman" w:eastAsia="SimSun" w:hAnsi="Times New Roman"/>
          <w:b/>
          <w:sz w:val="28"/>
          <w:lang w:val="en-GB" w:eastAsia="zh-CN"/>
        </w:rPr>
      </w:pPr>
      <w:r>
        <w:rPr>
          <w:rFonts w:ascii="Times New Roman" w:eastAsia="SimSun" w:hAnsi="Times New Roman"/>
          <w:b/>
          <w:sz w:val="28"/>
          <w:lang w:val="en-GB" w:eastAsia="zh-CN"/>
        </w:rPr>
        <w:t xml:space="preserve">October </w:t>
      </w:r>
      <w:r w:rsidR="0095277F" w:rsidRPr="00F224A6">
        <w:rPr>
          <w:rFonts w:ascii="Times New Roman" w:eastAsia="SimSun" w:hAnsi="Times New Roman"/>
          <w:b/>
          <w:sz w:val="28"/>
          <w:lang w:val="en-GB" w:eastAsia="zh-CN"/>
        </w:rPr>
        <w:t>202</w:t>
      </w:r>
      <w:r w:rsidR="00225BA6">
        <w:rPr>
          <w:rFonts w:ascii="Times New Roman" w:eastAsia="SimSun" w:hAnsi="Times New Roman"/>
          <w:b/>
          <w:sz w:val="28"/>
          <w:lang w:val="en-GB" w:eastAsia="zh-CN"/>
        </w:rPr>
        <w:t>5</w:t>
      </w:r>
      <w:r w:rsidR="0095277F">
        <w:rPr>
          <w:rFonts w:ascii="Times New Roman" w:eastAsia="SimSun" w:hAnsi="Times New Roman"/>
          <w:b/>
          <w:sz w:val="28"/>
          <w:lang w:val="en-GB" w:eastAsia="zh-CN"/>
        </w:rPr>
        <w:t xml:space="preserve">, </w:t>
      </w:r>
      <w:r>
        <w:rPr>
          <w:rFonts w:ascii="Times New Roman" w:eastAsia="SimSun" w:hAnsi="Times New Roman"/>
          <w:b/>
          <w:sz w:val="28"/>
          <w:lang w:val="en-GB" w:eastAsia="zh-CN"/>
        </w:rPr>
        <w:t>Geneva</w:t>
      </w:r>
    </w:p>
    <w:p w14:paraId="30EE446F" w14:textId="77777777" w:rsidR="0095277F" w:rsidRPr="00971010" w:rsidRDefault="0095277F" w:rsidP="0095277F">
      <w:pPr>
        <w:spacing w:before="0" w:after="0" w:line="240" w:lineRule="auto"/>
        <w:rPr>
          <w:rFonts w:eastAsia="SimSun" w:cs="Arial"/>
          <w:b/>
          <w:sz w:val="28"/>
          <w:lang w:eastAsia="zh-CN"/>
        </w:rPr>
      </w:pPr>
    </w:p>
    <w:p w14:paraId="08DB1640" w14:textId="140AE1CE" w:rsidR="0095277F" w:rsidRPr="0077126E" w:rsidRDefault="0095277F" w:rsidP="0095277F">
      <w:pPr>
        <w:spacing w:before="0" w:after="0" w:line="240" w:lineRule="auto"/>
        <w:rPr>
          <w:rFonts w:eastAsia="SimSun" w:cs="Arial"/>
          <w:b/>
          <w:lang w:eastAsia="zh-CN"/>
        </w:rPr>
      </w:pPr>
      <w:r w:rsidRPr="0077126E">
        <w:rPr>
          <w:rFonts w:eastAsia="SimSun" w:cs="Arial"/>
          <w:b/>
          <w:lang w:eastAsia="zh-CN"/>
        </w:rPr>
        <w:t xml:space="preserve">Title: </w:t>
      </w:r>
      <w:r w:rsidR="00113138" w:rsidRPr="0077126E">
        <w:rPr>
          <w:rFonts w:eastAsia="SimSun" w:cs="Arial"/>
          <w:b/>
          <w:lang w:eastAsia="zh-CN"/>
        </w:rPr>
        <w:t>[GSC][</w:t>
      </w:r>
      <w:r w:rsidR="00CC4DD6">
        <w:rPr>
          <w:rFonts w:eastAsia="SimSun" w:cs="Arial"/>
          <w:b/>
          <w:lang w:eastAsia="zh-CN"/>
        </w:rPr>
        <w:t>JEE6.7</w:t>
      </w:r>
      <w:r w:rsidR="00113138" w:rsidRPr="0077126E">
        <w:rPr>
          <w:rFonts w:eastAsia="SimSun" w:cs="Arial"/>
          <w:b/>
          <w:lang w:eastAsia="zh-CN"/>
        </w:rPr>
        <w:t>]</w:t>
      </w:r>
      <w:r w:rsidR="00CC4DD6">
        <w:rPr>
          <w:rFonts w:eastAsia="SimSun" w:cs="Arial"/>
          <w:b/>
          <w:lang w:eastAsia="zh-CN"/>
        </w:rPr>
        <w:t xml:space="preserve"> </w:t>
      </w:r>
      <w:r w:rsidR="00D21EBE" w:rsidRPr="00D21EBE">
        <w:rPr>
          <w:rFonts w:eastAsia="SimSun" w:cs="Arial"/>
          <w:b/>
          <w:lang w:eastAsia="zh-CN"/>
        </w:rPr>
        <w:t>TMCV performance</w:t>
      </w:r>
      <w:r w:rsidR="00943D45">
        <w:rPr>
          <w:rFonts w:eastAsia="SimSun" w:cs="Arial"/>
          <w:b/>
          <w:lang w:eastAsia="zh-CN"/>
        </w:rPr>
        <w:t xml:space="preserve">s </w:t>
      </w:r>
      <w:r w:rsidR="00D21EBE">
        <w:rPr>
          <w:rFonts w:eastAsia="SimSun" w:cs="Arial"/>
          <w:b/>
          <w:lang w:eastAsia="zh-CN"/>
        </w:rPr>
        <w:t>and common test conditions</w:t>
      </w:r>
    </w:p>
    <w:p w14:paraId="49BF40AC" w14:textId="22DA82AE" w:rsidR="00225BA6" w:rsidRPr="00020C9C" w:rsidRDefault="002C1774" w:rsidP="00225BA6">
      <w:pPr>
        <w:tabs>
          <w:tab w:val="left" w:pos="720"/>
          <w:tab w:val="left" w:pos="1440"/>
        </w:tabs>
        <w:spacing w:before="0" w:line="240" w:lineRule="auto"/>
        <w:rPr>
          <w:rFonts w:eastAsia="SimSun" w:cs="Arial"/>
          <w:b/>
          <w:highlight w:val="cyan"/>
          <w:lang w:val="it-IT" w:eastAsia="zh-CN"/>
        </w:rPr>
      </w:pPr>
      <w:r w:rsidRPr="0077126E">
        <w:rPr>
          <w:rFonts w:eastAsia="SimSun" w:cs="Arial"/>
          <w:b/>
          <w:lang w:val="it-IT" w:eastAsia="zh-CN"/>
        </w:rPr>
        <w:t>Authors</w:t>
      </w:r>
      <w:r w:rsidR="0095277F" w:rsidRPr="0077126E">
        <w:rPr>
          <w:rFonts w:eastAsia="SimSun" w:cs="Arial"/>
          <w:b/>
          <w:lang w:val="it-IT" w:eastAsia="zh-CN"/>
        </w:rPr>
        <w:t>:</w:t>
      </w:r>
      <w:r w:rsidR="00225BA6" w:rsidRPr="0077126E">
        <w:rPr>
          <w:rFonts w:eastAsia="SimSun" w:cs="Arial"/>
          <w:b/>
          <w:lang w:val="it-IT" w:eastAsia="zh-CN"/>
        </w:rPr>
        <w:t xml:space="preserve"> </w:t>
      </w:r>
      <w:r w:rsidR="00566998" w:rsidRPr="00020C9C">
        <w:rPr>
          <w:rFonts w:eastAsia="SimSun" w:cs="Arial"/>
          <w:b/>
          <w:lang w:val="it-IT" w:eastAsia="zh-CN"/>
        </w:rPr>
        <w:t>Julien Ricard</w:t>
      </w:r>
      <w:r w:rsidR="00CD24F9">
        <w:rPr>
          <w:rFonts w:eastAsia="SimSun" w:cs="Arial"/>
          <w:b/>
          <w:lang w:val="it-IT" w:eastAsia="zh-CN"/>
        </w:rPr>
        <w:t xml:space="preserve">, Gilles Teniou, Stephen Wenger </w:t>
      </w:r>
    </w:p>
    <w:p w14:paraId="6296DABB" w14:textId="7126E4BB" w:rsidR="00F775FE" w:rsidRPr="00C23541" w:rsidRDefault="008370AB" w:rsidP="00022D42">
      <w:pPr>
        <w:pStyle w:val="Heading1"/>
        <w:numPr>
          <w:ilvl w:val="0"/>
          <w:numId w:val="0"/>
        </w:numPr>
      </w:pPr>
      <w:r w:rsidRPr="00C23541">
        <w:t>Abstract</w:t>
      </w:r>
    </w:p>
    <w:p w14:paraId="47B7AAE7" w14:textId="69AAB034" w:rsidR="00DE4A8E" w:rsidRPr="00E8311D" w:rsidRDefault="007E277D" w:rsidP="00022D42">
      <w:r w:rsidRPr="007E277D">
        <w:t>This document presents the performance of the TMCV and proposes new configurations that can be used as future common test conditions.</w:t>
      </w:r>
      <w:r w:rsidR="00D21EBE">
        <w:t xml:space="preserve"> </w:t>
      </w:r>
    </w:p>
    <w:p w14:paraId="77E825F1" w14:textId="2A6A253B" w:rsidR="00F775FE" w:rsidRPr="00F775FE" w:rsidRDefault="00F775FE" w:rsidP="00022D42">
      <w:pPr>
        <w:pStyle w:val="Heading1"/>
      </w:pPr>
      <w:r w:rsidRPr="00022D42">
        <w:t>Introduction</w:t>
      </w:r>
    </w:p>
    <w:p w14:paraId="1D7C1DDD" w14:textId="41FDD350" w:rsidR="000778F2" w:rsidRDefault="00657553" w:rsidP="00F05B6F">
      <w:pPr>
        <w:pStyle w:val="BodyText"/>
        <w:spacing w:after="0" w:line="240" w:lineRule="auto"/>
        <w:rPr>
          <w:rFonts w:ascii="Arial" w:eastAsia="Times New Roman" w:hAnsi="Arial"/>
          <w:spacing w:val="0"/>
          <w:szCs w:val="24"/>
        </w:rPr>
      </w:pPr>
      <w:r>
        <w:rPr>
          <w:rFonts w:ascii="Arial" w:eastAsia="Times New Roman" w:hAnsi="Arial"/>
          <w:spacing w:val="0"/>
          <w:szCs w:val="24"/>
        </w:rPr>
        <w:t xml:space="preserve">This contribution presents the results that </w:t>
      </w:r>
      <w:r w:rsidR="00FD4D2C">
        <w:rPr>
          <w:rFonts w:ascii="Arial" w:eastAsia="Times New Roman" w:hAnsi="Arial"/>
          <w:spacing w:val="0"/>
          <w:szCs w:val="24"/>
        </w:rPr>
        <w:t xml:space="preserve">can be obtained </w:t>
      </w:r>
      <w:r w:rsidR="0020013E">
        <w:rPr>
          <w:rFonts w:ascii="Arial" w:eastAsia="Times New Roman" w:hAnsi="Arial"/>
          <w:spacing w:val="0"/>
          <w:szCs w:val="24"/>
        </w:rPr>
        <w:t xml:space="preserve">with TMCV </w:t>
      </w:r>
      <w:r w:rsidR="003B0CA4">
        <w:rPr>
          <w:rFonts w:ascii="Arial" w:eastAsia="Times New Roman" w:hAnsi="Arial"/>
          <w:spacing w:val="0"/>
          <w:szCs w:val="24"/>
        </w:rPr>
        <w:t xml:space="preserve">compared to the GPCC and Video anchors. </w:t>
      </w:r>
    </w:p>
    <w:p w14:paraId="31C8ED41" w14:textId="247D036E" w:rsidR="003B0CA4" w:rsidRDefault="003B0CA4" w:rsidP="003B0CA4">
      <w:pPr>
        <w:pStyle w:val="Heading1"/>
      </w:pPr>
      <w:r>
        <w:t>Configuration</w:t>
      </w:r>
      <w:r w:rsidR="00D263A5" w:rsidRPr="00D263A5">
        <w:rPr>
          <w:noProof/>
        </w:rPr>
        <w:t xml:space="preserve"> </w:t>
      </w:r>
    </w:p>
    <w:p w14:paraId="4147A4FE" w14:textId="541A8B24" w:rsidR="003B0CA4" w:rsidRDefault="003B0CA4" w:rsidP="003B0CA4">
      <w:pPr>
        <w:rPr>
          <w:lang w:eastAsia="zh-CN"/>
        </w:rPr>
      </w:pPr>
      <w:r>
        <w:rPr>
          <w:lang w:eastAsia="zh-CN"/>
        </w:rPr>
        <w:t xml:space="preserve">The </w:t>
      </w:r>
      <w:r w:rsidR="0070708F">
        <w:rPr>
          <w:lang w:eastAsia="zh-CN"/>
        </w:rPr>
        <w:t>configurations</w:t>
      </w:r>
      <w:r>
        <w:rPr>
          <w:lang w:eastAsia="zh-CN"/>
        </w:rPr>
        <w:t xml:space="preserve"> are based on 3 videos configurations files </w:t>
      </w:r>
      <w:r w:rsidR="00DA369C">
        <w:rPr>
          <w:lang w:eastAsia="zh-CN"/>
        </w:rPr>
        <w:t xml:space="preserve">: </w:t>
      </w:r>
    </w:p>
    <w:p w14:paraId="75F78EF2" w14:textId="77777777" w:rsidR="00C43380" w:rsidRPr="00C43380" w:rsidRDefault="00C43380" w:rsidP="00C43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/>
        <w:rPr>
          <w:rFonts w:ascii="Courier New" w:hAnsi="Courier New" w:cs="Courier New"/>
          <w:sz w:val="16"/>
          <w:szCs w:val="16"/>
          <w:lang w:eastAsia="zh-CN"/>
        </w:rPr>
      </w:pPr>
      <w:r w:rsidRPr="00C43380">
        <w:rPr>
          <w:rFonts w:ascii="Courier New" w:hAnsi="Courier New" w:cs="Courier New"/>
          <w:sz w:val="16"/>
          <w:szCs w:val="16"/>
          <w:lang w:eastAsia="zh-CN"/>
        </w:rPr>
        <w:t># First video</w:t>
      </w:r>
    </w:p>
    <w:p w14:paraId="3533DAF1" w14:textId="77777777" w:rsidR="00C43380" w:rsidRPr="00C43380" w:rsidRDefault="00C43380" w:rsidP="00C43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/>
        <w:rPr>
          <w:rFonts w:ascii="Courier New" w:hAnsi="Courier New" w:cs="Courier New"/>
          <w:sz w:val="16"/>
          <w:szCs w:val="16"/>
          <w:lang w:eastAsia="zh-CN"/>
        </w:rPr>
      </w:pPr>
      <w:r w:rsidRPr="00C43380">
        <w:rPr>
          <w:rFonts w:ascii="Courier New" w:hAnsi="Courier New" w:cs="Courier New"/>
          <w:sz w:val="16"/>
          <w:szCs w:val="16"/>
          <w:lang w:eastAsia="zh-CN"/>
        </w:rPr>
        <w:t>bd_0         : 10</w:t>
      </w:r>
    </w:p>
    <w:p w14:paraId="2163214D" w14:textId="77777777" w:rsidR="00C43380" w:rsidRPr="00C43380" w:rsidRDefault="00C43380" w:rsidP="00C43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/>
        <w:rPr>
          <w:rFonts w:ascii="Courier New" w:hAnsi="Courier New" w:cs="Courier New"/>
          <w:sz w:val="16"/>
          <w:szCs w:val="16"/>
          <w:lang w:eastAsia="zh-CN"/>
        </w:rPr>
      </w:pPr>
      <w:r w:rsidRPr="00C43380">
        <w:rPr>
          <w:rFonts w:ascii="Courier New" w:hAnsi="Courier New" w:cs="Courier New"/>
          <w:sz w:val="16"/>
          <w:szCs w:val="16"/>
          <w:lang w:eastAsia="zh-CN"/>
        </w:rPr>
        <w:t xml:space="preserve">qp_0         : 0 </w:t>
      </w:r>
    </w:p>
    <w:p w14:paraId="730140F7" w14:textId="77777777" w:rsidR="00C43380" w:rsidRPr="00C43380" w:rsidRDefault="00C43380" w:rsidP="00C43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/>
        <w:rPr>
          <w:rFonts w:ascii="Courier New" w:hAnsi="Courier New" w:cs="Courier New"/>
          <w:sz w:val="16"/>
          <w:szCs w:val="16"/>
          <w:lang w:eastAsia="zh-CN"/>
        </w:rPr>
      </w:pPr>
      <w:r w:rsidRPr="00C43380">
        <w:rPr>
          <w:rFonts w:ascii="Courier New" w:hAnsi="Courier New" w:cs="Courier New"/>
          <w:sz w:val="16"/>
          <w:szCs w:val="16"/>
          <w:lang w:eastAsia="zh-CN"/>
        </w:rPr>
        <w:t xml:space="preserve">codec_0      : </w:t>
      </w:r>
      <w:proofErr w:type="spellStart"/>
      <w:r w:rsidRPr="00C43380">
        <w:rPr>
          <w:rFonts w:ascii="Courier New" w:hAnsi="Courier New" w:cs="Courier New"/>
          <w:sz w:val="16"/>
          <w:szCs w:val="16"/>
          <w:lang w:eastAsia="zh-CN"/>
        </w:rPr>
        <w:t>hmr</w:t>
      </w:r>
      <w:proofErr w:type="spellEnd"/>
    </w:p>
    <w:p w14:paraId="12263433" w14:textId="77777777" w:rsidR="00C43380" w:rsidRPr="00C43380" w:rsidRDefault="00C43380" w:rsidP="00C43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/>
        <w:rPr>
          <w:rFonts w:ascii="Courier New" w:hAnsi="Courier New" w:cs="Courier New"/>
          <w:sz w:val="16"/>
          <w:szCs w:val="16"/>
          <w:lang w:eastAsia="zh-CN"/>
        </w:rPr>
      </w:pPr>
      <w:r w:rsidRPr="00C43380">
        <w:rPr>
          <w:rFonts w:ascii="Courier New" w:hAnsi="Courier New" w:cs="Courier New"/>
          <w:sz w:val="16"/>
          <w:szCs w:val="16"/>
          <w:lang w:eastAsia="zh-CN"/>
        </w:rPr>
        <w:t>config_0     : ./dependencies/HM-18.0-Rext/cfg/encoder_intra_main_rext.cfg,./dependencies/HM-18.0-Rext/cfg/lossless/lossless.cfg</w:t>
      </w:r>
    </w:p>
    <w:p w14:paraId="5EAD54BA" w14:textId="77777777" w:rsidR="00C43380" w:rsidRPr="00C43380" w:rsidRDefault="00C43380" w:rsidP="00C43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/>
        <w:rPr>
          <w:rFonts w:ascii="Courier New" w:hAnsi="Courier New" w:cs="Courier New"/>
          <w:sz w:val="16"/>
          <w:szCs w:val="16"/>
          <w:lang w:val="fr-FR" w:eastAsia="zh-CN"/>
        </w:rPr>
      </w:pPr>
      <w:r w:rsidRPr="00C43380">
        <w:rPr>
          <w:rFonts w:ascii="Courier New" w:hAnsi="Courier New" w:cs="Courier New"/>
          <w:sz w:val="16"/>
          <w:szCs w:val="16"/>
          <w:lang w:val="fr-FR" w:eastAsia="zh-CN"/>
        </w:rPr>
        <w:t xml:space="preserve">comp_0       : </w:t>
      </w:r>
      <w:proofErr w:type="spellStart"/>
      <w:r w:rsidRPr="00C43380">
        <w:rPr>
          <w:rFonts w:ascii="Courier New" w:hAnsi="Courier New" w:cs="Courier New"/>
          <w:sz w:val="16"/>
          <w:szCs w:val="16"/>
          <w:lang w:val="fr-FR" w:eastAsia="zh-CN"/>
        </w:rPr>
        <w:t>x,y,z,x_add,y_add,z_add</w:t>
      </w:r>
      <w:proofErr w:type="spellEnd"/>
    </w:p>
    <w:p w14:paraId="3A98595C" w14:textId="77777777" w:rsidR="00C43380" w:rsidRPr="00C43380" w:rsidRDefault="00C43380" w:rsidP="00C43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/>
        <w:rPr>
          <w:rFonts w:ascii="Courier New" w:hAnsi="Courier New" w:cs="Courier New"/>
          <w:sz w:val="16"/>
          <w:szCs w:val="16"/>
          <w:lang w:eastAsia="zh-CN"/>
        </w:rPr>
      </w:pPr>
      <w:r w:rsidRPr="00C43380">
        <w:rPr>
          <w:rFonts w:ascii="Courier New" w:hAnsi="Courier New" w:cs="Courier New"/>
          <w:sz w:val="16"/>
          <w:szCs w:val="16"/>
          <w:lang w:eastAsia="zh-CN"/>
        </w:rPr>
        <w:t>format_0     : yuv400</w:t>
      </w:r>
    </w:p>
    <w:p w14:paraId="01A8E695" w14:textId="77777777" w:rsidR="00C43380" w:rsidRPr="00C43380" w:rsidRDefault="00C43380" w:rsidP="00C43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/>
        <w:rPr>
          <w:rFonts w:ascii="Courier New" w:hAnsi="Courier New" w:cs="Courier New"/>
          <w:sz w:val="16"/>
          <w:szCs w:val="16"/>
          <w:lang w:eastAsia="zh-CN"/>
        </w:rPr>
      </w:pPr>
      <w:r w:rsidRPr="00C43380">
        <w:rPr>
          <w:rFonts w:ascii="Courier New" w:hAnsi="Courier New" w:cs="Courier New"/>
          <w:sz w:val="16"/>
          <w:szCs w:val="16"/>
          <w:lang w:eastAsia="zh-CN"/>
        </w:rPr>
        <w:t>packing_0    : planar</w:t>
      </w:r>
    </w:p>
    <w:p w14:paraId="47A29288" w14:textId="77777777" w:rsidR="00C43380" w:rsidRPr="00C43380" w:rsidRDefault="00C43380" w:rsidP="00C43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/>
        <w:rPr>
          <w:rFonts w:ascii="Courier New" w:hAnsi="Courier New" w:cs="Courier New"/>
          <w:sz w:val="16"/>
          <w:szCs w:val="16"/>
          <w:lang w:eastAsia="zh-CN"/>
        </w:rPr>
      </w:pPr>
    </w:p>
    <w:p w14:paraId="42DC5249" w14:textId="77777777" w:rsidR="00C43380" w:rsidRPr="00C43380" w:rsidRDefault="00C43380" w:rsidP="00C43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/>
        <w:rPr>
          <w:rFonts w:ascii="Courier New" w:hAnsi="Courier New" w:cs="Courier New"/>
          <w:sz w:val="16"/>
          <w:szCs w:val="16"/>
          <w:lang w:eastAsia="zh-CN"/>
        </w:rPr>
      </w:pPr>
      <w:r w:rsidRPr="00C43380">
        <w:rPr>
          <w:rFonts w:ascii="Courier New" w:hAnsi="Courier New" w:cs="Courier New"/>
          <w:sz w:val="16"/>
          <w:szCs w:val="16"/>
          <w:lang w:eastAsia="zh-CN"/>
        </w:rPr>
        <w:t># Second video</w:t>
      </w:r>
    </w:p>
    <w:p w14:paraId="194D8886" w14:textId="77777777" w:rsidR="00C43380" w:rsidRPr="00C43380" w:rsidRDefault="00C43380" w:rsidP="00C43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/>
        <w:rPr>
          <w:rFonts w:ascii="Courier New" w:hAnsi="Courier New" w:cs="Courier New"/>
          <w:sz w:val="16"/>
          <w:szCs w:val="16"/>
          <w:lang w:eastAsia="zh-CN"/>
        </w:rPr>
      </w:pPr>
      <w:r w:rsidRPr="00C43380">
        <w:rPr>
          <w:rFonts w:ascii="Courier New" w:hAnsi="Courier New" w:cs="Courier New"/>
          <w:sz w:val="16"/>
          <w:szCs w:val="16"/>
          <w:lang w:eastAsia="zh-CN"/>
        </w:rPr>
        <w:t>bd_1         : 10</w:t>
      </w:r>
    </w:p>
    <w:p w14:paraId="4E7B3387" w14:textId="77777777" w:rsidR="00C43380" w:rsidRPr="00C43380" w:rsidRDefault="00C43380" w:rsidP="00C43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/>
        <w:rPr>
          <w:rFonts w:ascii="Courier New" w:hAnsi="Courier New" w:cs="Courier New"/>
          <w:sz w:val="16"/>
          <w:szCs w:val="16"/>
          <w:lang w:eastAsia="zh-CN"/>
        </w:rPr>
      </w:pPr>
      <w:r w:rsidRPr="00C43380">
        <w:rPr>
          <w:rFonts w:ascii="Courier New" w:hAnsi="Courier New" w:cs="Courier New"/>
          <w:sz w:val="16"/>
          <w:szCs w:val="16"/>
          <w:lang w:eastAsia="zh-CN"/>
        </w:rPr>
        <w:t xml:space="preserve">codec_1      : </w:t>
      </w:r>
      <w:proofErr w:type="spellStart"/>
      <w:r w:rsidRPr="00C43380">
        <w:rPr>
          <w:rFonts w:ascii="Courier New" w:hAnsi="Courier New" w:cs="Courier New"/>
          <w:sz w:val="16"/>
          <w:szCs w:val="16"/>
          <w:lang w:eastAsia="zh-CN"/>
        </w:rPr>
        <w:t>hmr</w:t>
      </w:r>
      <w:proofErr w:type="spellEnd"/>
    </w:p>
    <w:p w14:paraId="67749A62" w14:textId="77777777" w:rsidR="00C43380" w:rsidRPr="00C43380" w:rsidRDefault="00C43380" w:rsidP="00C43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/>
        <w:rPr>
          <w:rFonts w:ascii="Courier New" w:hAnsi="Courier New" w:cs="Courier New"/>
          <w:sz w:val="16"/>
          <w:szCs w:val="16"/>
          <w:lang w:eastAsia="zh-CN"/>
        </w:rPr>
      </w:pPr>
      <w:r w:rsidRPr="00C43380">
        <w:rPr>
          <w:rFonts w:ascii="Courier New" w:hAnsi="Courier New" w:cs="Courier New"/>
          <w:sz w:val="16"/>
          <w:szCs w:val="16"/>
          <w:lang w:eastAsia="zh-CN"/>
        </w:rPr>
        <w:t>config_1     : ./dependencies/HM-18.0-Rext/</w:t>
      </w:r>
      <w:proofErr w:type="spellStart"/>
      <w:r w:rsidRPr="00C43380">
        <w:rPr>
          <w:rFonts w:ascii="Courier New" w:hAnsi="Courier New" w:cs="Courier New"/>
          <w:sz w:val="16"/>
          <w:szCs w:val="16"/>
          <w:lang w:eastAsia="zh-CN"/>
        </w:rPr>
        <w:t>cfg</w:t>
      </w:r>
      <w:proofErr w:type="spellEnd"/>
      <w:r w:rsidRPr="00C43380">
        <w:rPr>
          <w:rFonts w:ascii="Courier New" w:hAnsi="Courier New" w:cs="Courier New"/>
          <w:sz w:val="16"/>
          <w:szCs w:val="16"/>
          <w:lang w:eastAsia="zh-CN"/>
        </w:rPr>
        <w:t>/</w:t>
      </w:r>
      <w:proofErr w:type="spellStart"/>
      <w:r w:rsidRPr="00C43380">
        <w:rPr>
          <w:rFonts w:ascii="Courier New" w:hAnsi="Courier New" w:cs="Courier New"/>
          <w:sz w:val="16"/>
          <w:szCs w:val="16"/>
          <w:lang w:eastAsia="zh-CN"/>
        </w:rPr>
        <w:t>encoder_intra_main_rext.cfg</w:t>
      </w:r>
      <w:proofErr w:type="spellEnd"/>
    </w:p>
    <w:p w14:paraId="7F53815B" w14:textId="77777777" w:rsidR="00C43380" w:rsidRPr="00C43380" w:rsidRDefault="00C43380" w:rsidP="00C43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/>
        <w:rPr>
          <w:rFonts w:ascii="Courier New" w:hAnsi="Courier New" w:cs="Courier New"/>
          <w:sz w:val="16"/>
          <w:szCs w:val="16"/>
          <w:lang w:eastAsia="zh-CN"/>
        </w:rPr>
      </w:pPr>
      <w:r w:rsidRPr="00C43380">
        <w:rPr>
          <w:rFonts w:ascii="Courier New" w:hAnsi="Courier New" w:cs="Courier New"/>
          <w:sz w:val="16"/>
          <w:szCs w:val="16"/>
          <w:lang w:eastAsia="zh-CN"/>
        </w:rPr>
        <w:t>comp_1       : opacity,rot_3,zero,scale_0,scale_1,scale_2,rot_0,rot_1,rot_2</w:t>
      </w:r>
    </w:p>
    <w:p w14:paraId="41968582" w14:textId="77777777" w:rsidR="00C43380" w:rsidRPr="00C43380" w:rsidRDefault="00C43380" w:rsidP="00C43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/>
        <w:rPr>
          <w:rFonts w:ascii="Courier New" w:hAnsi="Courier New" w:cs="Courier New"/>
          <w:sz w:val="16"/>
          <w:szCs w:val="16"/>
          <w:lang w:eastAsia="zh-CN"/>
        </w:rPr>
      </w:pPr>
      <w:r w:rsidRPr="00C43380">
        <w:rPr>
          <w:rFonts w:ascii="Courier New" w:hAnsi="Courier New" w:cs="Courier New"/>
          <w:sz w:val="16"/>
          <w:szCs w:val="16"/>
          <w:lang w:eastAsia="zh-CN"/>
        </w:rPr>
        <w:t>format_1     : yuv400</w:t>
      </w:r>
    </w:p>
    <w:p w14:paraId="468C9309" w14:textId="77777777" w:rsidR="00C43380" w:rsidRPr="00C43380" w:rsidRDefault="00C43380" w:rsidP="00C43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/>
        <w:rPr>
          <w:rFonts w:ascii="Courier New" w:hAnsi="Courier New" w:cs="Courier New"/>
          <w:sz w:val="16"/>
          <w:szCs w:val="16"/>
          <w:lang w:eastAsia="zh-CN"/>
        </w:rPr>
      </w:pPr>
      <w:r w:rsidRPr="00C43380">
        <w:rPr>
          <w:rFonts w:ascii="Courier New" w:hAnsi="Courier New" w:cs="Courier New"/>
          <w:sz w:val="16"/>
          <w:szCs w:val="16"/>
          <w:lang w:eastAsia="zh-CN"/>
        </w:rPr>
        <w:t>packing_1    : planar</w:t>
      </w:r>
    </w:p>
    <w:p w14:paraId="19F18CB3" w14:textId="77777777" w:rsidR="00C43380" w:rsidRPr="00C43380" w:rsidRDefault="00C43380" w:rsidP="00C43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/>
        <w:rPr>
          <w:rFonts w:ascii="Courier New" w:hAnsi="Courier New" w:cs="Courier New"/>
          <w:sz w:val="16"/>
          <w:szCs w:val="16"/>
          <w:lang w:eastAsia="zh-CN"/>
        </w:rPr>
      </w:pPr>
    </w:p>
    <w:p w14:paraId="62AF6CFE" w14:textId="77777777" w:rsidR="00C43380" w:rsidRPr="00C43380" w:rsidRDefault="00C43380" w:rsidP="00C43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/>
        <w:rPr>
          <w:rFonts w:ascii="Courier New" w:hAnsi="Courier New" w:cs="Courier New"/>
          <w:sz w:val="16"/>
          <w:szCs w:val="16"/>
          <w:lang w:eastAsia="zh-CN"/>
        </w:rPr>
      </w:pPr>
      <w:r w:rsidRPr="00C43380">
        <w:rPr>
          <w:rFonts w:ascii="Courier New" w:hAnsi="Courier New" w:cs="Courier New"/>
          <w:sz w:val="16"/>
          <w:szCs w:val="16"/>
          <w:lang w:eastAsia="zh-CN"/>
        </w:rPr>
        <w:t># Third video</w:t>
      </w:r>
    </w:p>
    <w:p w14:paraId="7EF52E6D" w14:textId="77777777" w:rsidR="00C43380" w:rsidRPr="00C43380" w:rsidRDefault="00C43380" w:rsidP="00C43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/>
        <w:rPr>
          <w:rFonts w:ascii="Courier New" w:hAnsi="Courier New" w:cs="Courier New"/>
          <w:sz w:val="16"/>
          <w:szCs w:val="16"/>
          <w:lang w:eastAsia="zh-CN"/>
        </w:rPr>
      </w:pPr>
      <w:r w:rsidRPr="00C43380">
        <w:rPr>
          <w:rFonts w:ascii="Courier New" w:hAnsi="Courier New" w:cs="Courier New"/>
          <w:sz w:val="16"/>
          <w:szCs w:val="16"/>
          <w:lang w:eastAsia="zh-CN"/>
        </w:rPr>
        <w:t>bd_2         : 10</w:t>
      </w:r>
    </w:p>
    <w:p w14:paraId="1F0309DB" w14:textId="77777777" w:rsidR="00C43380" w:rsidRPr="00C43380" w:rsidRDefault="00C43380" w:rsidP="00C43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/>
        <w:rPr>
          <w:rFonts w:ascii="Courier New" w:hAnsi="Courier New" w:cs="Courier New"/>
          <w:sz w:val="16"/>
          <w:szCs w:val="16"/>
          <w:lang w:eastAsia="zh-CN"/>
        </w:rPr>
      </w:pPr>
      <w:r w:rsidRPr="00C43380">
        <w:rPr>
          <w:rFonts w:ascii="Courier New" w:hAnsi="Courier New" w:cs="Courier New"/>
          <w:sz w:val="16"/>
          <w:szCs w:val="16"/>
          <w:lang w:eastAsia="zh-CN"/>
        </w:rPr>
        <w:t xml:space="preserve">codec_2      : </w:t>
      </w:r>
      <w:proofErr w:type="spellStart"/>
      <w:r w:rsidRPr="00C43380">
        <w:rPr>
          <w:rFonts w:ascii="Courier New" w:hAnsi="Courier New" w:cs="Courier New"/>
          <w:sz w:val="16"/>
          <w:szCs w:val="16"/>
          <w:lang w:eastAsia="zh-CN"/>
        </w:rPr>
        <w:t>hmr</w:t>
      </w:r>
      <w:proofErr w:type="spellEnd"/>
    </w:p>
    <w:p w14:paraId="529DCC95" w14:textId="77777777" w:rsidR="00C43380" w:rsidRPr="00C43380" w:rsidRDefault="00C43380" w:rsidP="00C43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/>
        <w:rPr>
          <w:rFonts w:ascii="Courier New" w:hAnsi="Courier New" w:cs="Courier New"/>
          <w:sz w:val="16"/>
          <w:szCs w:val="16"/>
          <w:lang w:eastAsia="zh-CN"/>
        </w:rPr>
      </w:pPr>
      <w:r w:rsidRPr="00C43380">
        <w:rPr>
          <w:rFonts w:ascii="Courier New" w:hAnsi="Courier New" w:cs="Courier New"/>
          <w:sz w:val="16"/>
          <w:szCs w:val="16"/>
          <w:lang w:eastAsia="zh-CN"/>
        </w:rPr>
        <w:t>config_2     : ./dependencies/HM-18.0-Rext/</w:t>
      </w:r>
      <w:proofErr w:type="spellStart"/>
      <w:r w:rsidRPr="00C43380">
        <w:rPr>
          <w:rFonts w:ascii="Courier New" w:hAnsi="Courier New" w:cs="Courier New"/>
          <w:sz w:val="16"/>
          <w:szCs w:val="16"/>
          <w:lang w:eastAsia="zh-CN"/>
        </w:rPr>
        <w:t>cfg</w:t>
      </w:r>
      <w:proofErr w:type="spellEnd"/>
      <w:r w:rsidRPr="00C43380">
        <w:rPr>
          <w:rFonts w:ascii="Courier New" w:hAnsi="Courier New" w:cs="Courier New"/>
          <w:sz w:val="16"/>
          <w:szCs w:val="16"/>
          <w:lang w:eastAsia="zh-CN"/>
        </w:rPr>
        <w:t>/</w:t>
      </w:r>
      <w:proofErr w:type="spellStart"/>
      <w:r w:rsidRPr="00C43380">
        <w:rPr>
          <w:rFonts w:ascii="Courier New" w:hAnsi="Courier New" w:cs="Courier New"/>
          <w:sz w:val="16"/>
          <w:szCs w:val="16"/>
          <w:lang w:eastAsia="zh-CN"/>
        </w:rPr>
        <w:t>encoder_lowdelay_main_rext.cfg</w:t>
      </w:r>
      <w:proofErr w:type="spellEnd"/>
    </w:p>
    <w:p w14:paraId="0ABE488C" w14:textId="77777777" w:rsidR="00C43380" w:rsidRPr="00C43380" w:rsidRDefault="00C43380" w:rsidP="00C43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/>
        <w:rPr>
          <w:rFonts w:ascii="Courier New" w:hAnsi="Courier New" w:cs="Courier New"/>
          <w:sz w:val="16"/>
          <w:szCs w:val="16"/>
          <w:lang w:eastAsia="zh-CN"/>
        </w:rPr>
      </w:pPr>
      <w:r w:rsidRPr="00C43380">
        <w:rPr>
          <w:rFonts w:ascii="Courier New" w:hAnsi="Courier New" w:cs="Courier New"/>
          <w:sz w:val="16"/>
          <w:szCs w:val="16"/>
          <w:lang w:eastAsia="zh-CN"/>
        </w:rPr>
        <w:t>comp_2       : f_dc_0,f_dc_1,f_dc_2,f_rest_0,f_rest_15,f_rest_30,f_rest_1,f_rest_16,f_rest_31,f_rest_2,f_rest_17,f_rest_32,f_rest_3,f_rest_18,f_rest_33,f_rest_4,f_rest_19,f_rest_34,f_rest_5,f_rest_20,f_rest_35,f_rest_6,f_rest_21,f_rest_36,f_rest_7,f_rest_22,f_rest_37,f_rest_8,f_rest_23,f_rest_38,f_rest_9,</w:t>
      </w:r>
      <w:r w:rsidRPr="00C43380">
        <w:rPr>
          <w:rFonts w:ascii="Courier New" w:hAnsi="Courier New" w:cs="Courier New"/>
          <w:sz w:val="16"/>
          <w:szCs w:val="16"/>
          <w:lang w:eastAsia="zh-CN"/>
        </w:rPr>
        <w:lastRenderedPageBreak/>
        <w:t>f_rest_24,f_rest_39,f_rest_10,f_rest_25,f_rest_40,f_rest_11,f_rest_26,f_rest_41,f_rest_12,f_rest_27,f_rest_42,f_rest_13,f_rest_28,f_rest_43,f_rest_14,f_rest_29,f_rest_44</w:t>
      </w:r>
    </w:p>
    <w:p w14:paraId="40F1E339" w14:textId="77777777" w:rsidR="00C43380" w:rsidRPr="00C43380" w:rsidRDefault="00C43380" w:rsidP="00C43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/>
        <w:rPr>
          <w:rFonts w:ascii="Courier New" w:hAnsi="Courier New" w:cs="Courier New"/>
          <w:sz w:val="16"/>
          <w:szCs w:val="16"/>
          <w:lang w:eastAsia="zh-CN"/>
        </w:rPr>
      </w:pPr>
      <w:r w:rsidRPr="00C43380">
        <w:rPr>
          <w:rFonts w:ascii="Courier New" w:hAnsi="Courier New" w:cs="Courier New"/>
          <w:sz w:val="16"/>
          <w:szCs w:val="16"/>
          <w:lang w:eastAsia="zh-CN"/>
        </w:rPr>
        <w:t>format_2     : yuv444</w:t>
      </w:r>
    </w:p>
    <w:p w14:paraId="20DA0803" w14:textId="1AA6DCAC" w:rsidR="0067255E" w:rsidRDefault="00C43380" w:rsidP="00C43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/>
        <w:rPr>
          <w:rFonts w:ascii="Courier New" w:hAnsi="Courier New" w:cs="Courier New"/>
          <w:sz w:val="16"/>
          <w:szCs w:val="16"/>
          <w:lang w:eastAsia="zh-CN"/>
        </w:rPr>
      </w:pPr>
      <w:r w:rsidRPr="00C43380">
        <w:rPr>
          <w:rFonts w:ascii="Courier New" w:hAnsi="Courier New" w:cs="Courier New"/>
          <w:sz w:val="16"/>
          <w:szCs w:val="16"/>
          <w:lang w:eastAsia="zh-CN"/>
        </w:rPr>
        <w:t>packing_2    : temporal</w:t>
      </w:r>
    </w:p>
    <w:p w14:paraId="5C936910" w14:textId="186689BE" w:rsidR="00DA369C" w:rsidRDefault="00DA369C" w:rsidP="00DA36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/>
        <w:rPr>
          <w:rFonts w:ascii="Courier New" w:hAnsi="Courier New" w:cs="Courier New"/>
          <w:sz w:val="16"/>
          <w:szCs w:val="16"/>
          <w:lang w:eastAsia="zh-CN"/>
        </w:rPr>
      </w:pPr>
    </w:p>
    <w:p w14:paraId="4EB5076E" w14:textId="3410F895" w:rsidR="007E277D" w:rsidRDefault="007E277D" w:rsidP="00DA36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/>
        <w:rPr>
          <w:rFonts w:ascii="Courier New" w:hAnsi="Courier New" w:cs="Courier New"/>
          <w:sz w:val="16"/>
          <w:szCs w:val="16"/>
          <w:lang w:eastAsia="zh-CN"/>
        </w:rPr>
      </w:pPr>
      <w:r>
        <w:rPr>
          <w:rFonts w:ascii="Courier New" w:hAnsi="Courier New" w:cs="Courier New"/>
          <w:sz w:val="16"/>
          <w:szCs w:val="16"/>
          <w:lang w:eastAsia="zh-CN"/>
        </w:rPr>
        <w:t># Global settings</w:t>
      </w:r>
    </w:p>
    <w:p w14:paraId="20D019D9" w14:textId="6965C4A7" w:rsidR="00DA369C" w:rsidRPr="00DA369C" w:rsidRDefault="00DA369C" w:rsidP="00DA36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/>
        <w:rPr>
          <w:rFonts w:ascii="Courier New" w:hAnsi="Courier New" w:cs="Courier New"/>
          <w:sz w:val="16"/>
          <w:szCs w:val="16"/>
          <w:lang w:eastAsia="zh-CN"/>
        </w:rPr>
      </w:pPr>
      <w:proofErr w:type="spellStart"/>
      <w:r w:rsidRPr="00DA369C">
        <w:rPr>
          <w:rFonts w:ascii="Courier New" w:hAnsi="Courier New" w:cs="Courier New"/>
          <w:sz w:val="16"/>
          <w:szCs w:val="16"/>
          <w:lang w:eastAsia="zh-CN"/>
        </w:rPr>
        <w:t>min_block_size</w:t>
      </w:r>
      <w:proofErr w:type="spellEnd"/>
      <w:r w:rsidRPr="00DA369C">
        <w:rPr>
          <w:rFonts w:ascii="Courier New" w:hAnsi="Courier New" w:cs="Courier New"/>
          <w:sz w:val="16"/>
          <w:szCs w:val="16"/>
          <w:lang w:eastAsia="zh-CN"/>
        </w:rPr>
        <w:t>: 16</w:t>
      </w:r>
    </w:p>
    <w:p w14:paraId="6A7C59E5" w14:textId="00363016" w:rsidR="00DA369C" w:rsidRPr="00DA369C" w:rsidRDefault="00DA369C" w:rsidP="00DA36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/>
        <w:rPr>
          <w:rFonts w:ascii="Courier New" w:hAnsi="Courier New" w:cs="Courier New"/>
          <w:sz w:val="16"/>
          <w:szCs w:val="16"/>
          <w:lang w:eastAsia="zh-CN"/>
        </w:rPr>
      </w:pPr>
      <w:r w:rsidRPr="00DA369C">
        <w:rPr>
          <w:rFonts w:ascii="Courier New" w:hAnsi="Courier New" w:cs="Courier New"/>
          <w:sz w:val="16"/>
          <w:szCs w:val="16"/>
          <w:lang w:eastAsia="zh-CN"/>
        </w:rPr>
        <w:t>sh_conversion</w:t>
      </w:r>
      <w:r>
        <w:rPr>
          <w:rFonts w:ascii="Courier New" w:hAnsi="Courier New" w:cs="Courier New"/>
          <w:sz w:val="16"/>
          <w:szCs w:val="16"/>
          <w:lang w:eastAsia="zh-CN"/>
        </w:rPr>
        <w:t xml:space="preserve"> </w:t>
      </w:r>
      <w:r w:rsidRPr="00DA369C">
        <w:rPr>
          <w:rFonts w:ascii="Courier New" w:hAnsi="Courier New" w:cs="Courier New"/>
          <w:sz w:val="16"/>
          <w:szCs w:val="16"/>
          <w:lang w:eastAsia="zh-CN"/>
        </w:rPr>
        <w:t>: 601</w:t>
      </w:r>
    </w:p>
    <w:p w14:paraId="3F918BA5" w14:textId="39DF614F" w:rsidR="00DA369C" w:rsidRPr="00DA369C" w:rsidRDefault="00DA369C" w:rsidP="00DA36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/>
        <w:rPr>
          <w:rFonts w:ascii="Courier New" w:hAnsi="Courier New" w:cs="Courier New"/>
          <w:sz w:val="16"/>
          <w:szCs w:val="16"/>
          <w:lang w:eastAsia="zh-CN"/>
        </w:rPr>
      </w:pPr>
      <w:proofErr w:type="spellStart"/>
      <w:r w:rsidRPr="00DA369C">
        <w:rPr>
          <w:rFonts w:ascii="Courier New" w:hAnsi="Courier New" w:cs="Courier New"/>
          <w:sz w:val="16"/>
          <w:szCs w:val="16"/>
          <w:lang w:eastAsia="zh-CN"/>
        </w:rPr>
        <w:t>trans_position</w:t>
      </w:r>
      <w:proofErr w:type="spellEnd"/>
      <w:r w:rsidRPr="00DA369C">
        <w:rPr>
          <w:rFonts w:ascii="Courier New" w:hAnsi="Courier New" w:cs="Courier New"/>
          <w:sz w:val="16"/>
          <w:szCs w:val="16"/>
          <w:lang w:eastAsia="zh-CN"/>
        </w:rPr>
        <w:t>: 1</w:t>
      </w:r>
    </w:p>
    <w:p w14:paraId="72F7EED1" w14:textId="59DA193F" w:rsidR="00DA369C" w:rsidRDefault="00DA369C" w:rsidP="003B0CA4">
      <w:pPr>
        <w:rPr>
          <w:noProof/>
        </w:rPr>
      </w:pPr>
      <w:r>
        <w:rPr>
          <w:noProof/>
        </w:rPr>
        <w:t>The next figure shows the gen</w:t>
      </w:r>
      <w:r w:rsidR="007E277D">
        <w:rPr>
          <w:noProof/>
        </w:rPr>
        <w:t>e</w:t>
      </w:r>
      <w:r>
        <w:rPr>
          <w:noProof/>
        </w:rPr>
        <w:t>rate</w:t>
      </w:r>
      <w:r w:rsidR="007E277D">
        <w:rPr>
          <w:noProof/>
        </w:rPr>
        <w:t>d</w:t>
      </w:r>
      <w:r>
        <w:rPr>
          <w:noProof/>
        </w:rPr>
        <w:t xml:space="preserve"> videos. </w:t>
      </w:r>
    </w:p>
    <w:p w14:paraId="4D4DF78D" w14:textId="77777777" w:rsidR="00DA369C" w:rsidRDefault="00DA369C" w:rsidP="00DA369C">
      <w:pPr>
        <w:keepNext/>
      </w:pPr>
      <w:r>
        <w:rPr>
          <w:noProof/>
        </w:rPr>
        <mc:AlternateContent>
          <mc:Choice Requires="wpc">
            <w:drawing>
              <wp:inline distT="0" distB="0" distL="0" distR="0" wp14:anchorId="06E2BC1E" wp14:editId="45FFD1F1">
                <wp:extent cx="5486400" cy="2627630"/>
                <wp:effectExtent l="0" t="0" r="0" b="1270"/>
                <wp:docPr id="1820403781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247644888" name="Picture 247644888" descr="A close-up of a person's foot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80001" y="19603"/>
                            <a:ext cx="2346098" cy="15638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73506370" name="Picture 1673506370" descr="A collage of different shades of gray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2721922" y="9"/>
                            <a:ext cx="2607723" cy="26077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17401201" name="Picture 1517401201" descr="A dark sky with clouds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872332" y="1652460"/>
                            <a:ext cx="939800" cy="939800"/>
                          </a:xfrm>
                          <a:prstGeom prst="rect">
                            <a:avLst/>
                          </a:prstGeom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266FA7F1" id="Canvas 1" o:spid="_x0000_s1026" editas="canvas" style="width:6in;height:206.9pt;mso-position-horizontal-relative:char;mso-position-vertical-relative:line" coordsize="54864,2627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26276;visibility:visible;mso-wrap-style:square" filled="t">
                  <v:fill o:detectmouseclick="t"/>
                  <v:path o:connecttype="none"/>
                </v:shape>
                <v:shape id="Picture 247644888" o:spid="_x0000_s1028" type="#_x0000_t75" alt="A close-up of a person's foot&#10;&#10;AI-generated content may be incorrect." style="position:absolute;left:1800;top:196;width:23460;height:156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">
                  <v:imagedata r:id="rId15" o:title="A close-up of a person's foot&#10;&#10;AI-generated content may be incorrect"/>
                </v:shape>
                <v:shape id="Picture 1673506370" o:spid="_x0000_s1029" type="#_x0000_t75" alt="A collage of different shades of gray&#10;&#10;AI-generated content may be incorrect." style="position:absolute;left:27219;width:26077;height:26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">
                  <v:imagedata r:id="rId16" o:title="A collage of different shades of gray&#10;&#10;AI-generated content may be incorrect"/>
                </v:shape>
                <v:shape id="Picture 1517401201" o:spid="_x0000_s1030" type="#_x0000_t75" alt="A dark sky with clouds&#10;&#10;AI-generated content may be incorrect." style="position:absolute;left:8723;top:16524;width:9398;height:9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">
                  <v:imagedata r:id="rId17" o:title="A dark sky with clouds&#10;&#10;AI-generated content may be incorrect"/>
                </v:shape>
                <w10:anchorlock/>
              </v:group>
            </w:pict>
          </mc:Fallback>
        </mc:AlternateContent>
      </w:r>
    </w:p>
    <w:p w14:paraId="6E9526A8" w14:textId="03183E8A" w:rsidR="00DA369C" w:rsidRPr="00750360" w:rsidRDefault="00DA369C" w:rsidP="00750360">
      <w:pPr>
        <w:pStyle w:val="Caption"/>
        <w:jc w:val="center"/>
        <w:rPr>
          <w:i/>
          <w:iCs/>
          <w:sz w:val="20"/>
          <w:szCs w:val="16"/>
        </w:rPr>
      </w:pPr>
      <w:r w:rsidRPr="00750360">
        <w:rPr>
          <w:i/>
          <w:iCs/>
          <w:sz w:val="20"/>
          <w:szCs w:val="16"/>
        </w:rPr>
        <w:t xml:space="preserve">Figure </w:t>
      </w:r>
      <w:r w:rsidRPr="00750360">
        <w:rPr>
          <w:i/>
          <w:iCs/>
          <w:sz w:val="20"/>
          <w:szCs w:val="16"/>
        </w:rPr>
        <w:fldChar w:fldCharType="begin"/>
      </w:r>
      <w:r w:rsidRPr="00750360">
        <w:rPr>
          <w:i/>
          <w:iCs/>
          <w:sz w:val="20"/>
          <w:szCs w:val="16"/>
        </w:rPr>
        <w:instrText xml:space="preserve"> SEQ Figure \* ARABIC </w:instrText>
      </w:r>
      <w:r w:rsidRPr="00750360">
        <w:rPr>
          <w:i/>
          <w:iCs/>
          <w:sz w:val="20"/>
          <w:szCs w:val="16"/>
        </w:rPr>
        <w:fldChar w:fldCharType="separate"/>
      </w:r>
      <w:r w:rsidRPr="00750360">
        <w:rPr>
          <w:i/>
          <w:iCs/>
          <w:noProof/>
          <w:sz w:val="20"/>
          <w:szCs w:val="16"/>
        </w:rPr>
        <w:t>1</w:t>
      </w:r>
      <w:r w:rsidRPr="00750360">
        <w:rPr>
          <w:i/>
          <w:iCs/>
          <w:sz w:val="20"/>
          <w:szCs w:val="16"/>
        </w:rPr>
        <w:fldChar w:fldCharType="end"/>
      </w:r>
      <w:r w:rsidRPr="00750360">
        <w:rPr>
          <w:i/>
          <w:iCs/>
          <w:sz w:val="20"/>
          <w:szCs w:val="16"/>
        </w:rPr>
        <w:t>. Examples of generated videos: Geometry (top left), attributes (right) and color and spherical harmonics (bottom</w:t>
      </w:r>
      <w:r w:rsidR="00750360">
        <w:rPr>
          <w:i/>
          <w:iCs/>
          <w:sz w:val="20"/>
          <w:szCs w:val="16"/>
        </w:rPr>
        <w:t xml:space="preserve"> left</w:t>
      </w:r>
      <w:r w:rsidRPr="00750360">
        <w:rPr>
          <w:i/>
          <w:iCs/>
          <w:sz w:val="20"/>
          <w:szCs w:val="16"/>
        </w:rPr>
        <w:t>).</w:t>
      </w:r>
    </w:p>
    <w:p w14:paraId="7558029C" w14:textId="548F4042" w:rsidR="00DA369C" w:rsidRDefault="00350F6F" w:rsidP="00DA369C">
      <w:r>
        <w:t xml:space="preserve">The next parameters have been changed by rate points: </w:t>
      </w:r>
    </w:p>
    <w:p w14:paraId="3A472050" w14:textId="71E59C23" w:rsidR="00350F6F" w:rsidRDefault="00350F6F" w:rsidP="00350F6F">
      <w:pPr>
        <w:pStyle w:val="ListParagraph"/>
        <w:numPr>
          <w:ilvl w:val="0"/>
          <w:numId w:val="44"/>
        </w:numPr>
      </w:pPr>
      <w:r>
        <w:t xml:space="preserve">Video </w:t>
      </w:r>
      <w:r w:rsidR="00BE4BE2">
        <w:t>QP</w:t>
      </w:r>
      <w:r>
        <w:t>: QP_1 and QP_2</w:t>
      </w:r>
    </w:p>
    <w:p w14:paraId="4267BD05" w14:textId="042F31EB" w:rsidR="00350F6F" w:rsidRDefault="0039392E" w:rsidP="00350F6F">
      <w:pPr>
        <w:pStyle w:val="ListParagraph"/>
        <w:numPr>
          <w:ilvl w:val="0"/>
          <w:numId w:val="44"/>
        </w:numPr>
      </w:pPr>
      <w:r>
        <w:t>Geometry b</w:t>
      </w:r>
      <w:r w:rsidR="00350F6F">
        <w:t>it depth</w:t>
      </w:r>
      <w:r>
        <w:t>s for MSB and LSB parts</w:t>
      </w:r>
    </w:p>
    <w:p w14:paraId="4AE9B9EE" w14:textId="7AF48D5A" w:rsidR="0039392E" w:rsidRDefault="002953E7" w:rsidP="00350F6F">
      <w:pPr>
        <w:pStyle w:val="ListParagraph"/>
        <w:numPr>
          <w:ilvl w:val="0"/>
          <w:numId w:val="44"/>
        </w:numPr>
      </w:pPr>
      <w:r>
        <w:t>Format of the color and spherical harmonics (YUV444 or YUV420).</w:t>
      </w:r>
    </w:p>
    <w:p w14:paraId="2C493F2E" w14:textId="2C7562D0" w:rsidR="002953E7" w:rsidRDefault="002953E7" w:rsidP="002953E7">
      <w:r>
        <w:t>The next table shows the chosen values.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1632"/>
        <w:gridCol w:w="1573"/>
        <w:gridCol w:w="1573"/>
        <w:gridCol w:w="1576"/>
        <w:gridCol w:w="1415"/>
        <w:gridCol w:w="1576"/>
      </w:tblGrid>
      <w:tr w:rsidR="009C709C" w14:paraId="6FA16826" w14:textId="77777777" w:rsidTr="00286D57">
        <w:trPr>
          <w:trHeight w:val="432"/>
        </w:trPr>
        <w:tc>
          <w:tcPr>
            <w:tcW w:w="1632" w:type="dxa"/>
            <w:shd w:val="clear" w:color="auto" w:fill="D9D9D9" w:themeFill="background1" w:themeFillShade="D9"/>
            <w:vAlign w:val="center"/>
          </w:tcPr>
          <w:p w14:paraId="00A209FE" w14:textId="33CD1D65" w:rsidR="009C709C" w:rsidRDefault="009C709C" w:rsidP="00286D57">
            <w:pPr>
              <w:spacing w:before="0"/>
              <w:jc w:val="center"/>
            </w:pPr>
            <w:r>
              <w:t>Rate</w:t>
            </w:r>
          </w:p>
        </w:tc>
        <w:tc>
          <w:tcPr>
            <w:tcW w:w="1573" w:type="dxa"/>
            <w:shd w:val="clear" w:color="auto" w:fill="D9D9D9" w:themeFill="background1" w:themeFillShade="D9"/>
            <w:vAlign w:val="center"/>
          </w:tcPr>
          <w:p w14:paraId="6365F2CB" w14:textId="4BDEA212" w:rsidR="009C709C" w:rsidRDefault="009C709C" w:rsidP="00286D57">
            <w:pPr>
              <w:spacing w:before="0"/>
              <w:jc w:val="center"/>
            </w:pPr>
            <w:r>
              <w:t xml:space="preserve">MSB </w:t>
            </w:r>
            <w:r w:rsidR="00286D57">
              <w:t>BD</w:t>
            </w:r>
          </w:p>
        </w:tc>
        <w:tc>
          <w:tcPr>
            <w:tcW w:w="1573" w:type="dxa"/>
            <w:shd w:val="clear" w:color="auto" w:fill="D9D9D9" w:themeFill="background1" w:themeFillShade="D9"/>
            <w:vAlign w:val="center"/>
          </w:tcPr>
          <w:p w14:paraId="6D2C97B2" w14:textId="5A4D6DCF" w:rsidR="009C709C" w:rsidRDefault="009C709C" w:rsidP="00286D57">
            <w:pPr>
              <w:spacing w:before="0"/>
              <w:jc w:val="center"/>
            </w:pPr>
            <w:r>
              <w:t xml:space="preserve">LSB </w:t>
            </w:r>
            <w:r w:rsidR="00286D57">
              <w:t>BD</w:t>
            </w:r>
          </w:p>
        </w:tc>
        <w:tc>
          <w:tcPr>
            <w:tcW w:w="1576" w:type="dxa"/>
            <w:shd w:val="clear" w:color="auto" w:fill="D9D9D9" w:themeFill="background1" w:themeFillShade="D9"/>
            <w:vAlign w:val="center"/>
          </w:tcPr>
          <w:p w14:paraId="59204550" w14:textId="080645E4" w:rsidR="009C709C" w:rsidRDefault="009C709C" w:rsidP="00286D57">
            <w:pPr>
              <w:spacing w:before="0"/>
              <w:jc w:val="center"/>
            </w:pPr>
            <w:r>
              <w:t>Format_2</w:t>
            </w:r>
          </w:p>
        </w:tc>
        <w:tc>
          <w:tcPr>
            <w:tcW w:w="1415" w:type="dxa"/>
            <w:shd w:val="clear" w:color="auto" w:fill="D9D9D9" w:themeFill="background1" w:themeFillShade="D9"/>
            <w:vAlign w:val="center"/>
          </w:tcPr>
          <w:p w14:paraId="60CDFA93" w14:textId="60246372" w:rsidR="009C709C" w:rsidRDefault="009C709C" w:rsidP="00286D57">
            <w:pPr>
              <w:spacing w:before="0"/>
              <w:jc w:val="center"/>
            </w:pPr>
            <w:r>
              <w:t>QP_1</w:t>
            </w:r>
          </w:p>
        </w:tc>
        <w:tc>
          <w:tcPr>
            <w:tcW w:w="1576" w:type="dxa"/>
            <w:shd w:val="clear" w:color="auto" w:fill="D9D9D9" w:themeFill="background1" w:themeFillShade="D9"/>
            <w:vAlign w:val="center"/>
          </w:tcPr>
          <w:p w14:paraId="46100520" w14:textId="6F07EFEB" w:rsidR="009C709C" w:rsidRDefault="009C709C" w:rsidP="00286D57">
            <w:pPr>
              <w:spacing w:before="0"/>
              <w:jc w:val="center"/>
            </w:pPr>
            <w:r>
              <w:t>QP_2</w:t>
            </w:r>
          </w:p>
        </w:tc>
      </w:tr>
      <w:tr w:rsidR="009C709C" w14:paraId="03B86A53" w14:textId="77777777" w:rsidTr="00286D57">
        <w:trPr>
          <w:trHeight w:val="432"/>
        </w:trPr>
        <w:tc>
          <w:tcPr>
            <w:tcW w:w="1632" w:type="dxa"/>
            <w:shd w:val="clear" w:color="auto" w:fill="D9D9D9" w:themeFill="background1" w:themeFillShade="D9"/>
            <w:vAlign w:val="center"/>
          </w:tcPr>
          <w:p w14:paraId="1E257D9B" w14:textId="4B60CADC" w:rsidR="009C709C" w:rsidRDefault="009C709C" w:rsidP="00286D57">
            <w:pPr>
              <w:spacing w:before="0"/>
              <w:jc w:val="center"/>
            </w:pPr>
            <w:r>
              <w:t>1</w:t>
            </w:r>
          </w:p>
        </w:tc>
        <w:tc>
          <w:tcPr>
            <w:tcW w:w="1573" w:type="dxa"/>
            <w:vAlign w:val="center"/>
          </w:tcPr>
          <w:p w14:paraId="1F506A45" w14:textId="043D3A2D" w:rsidR="009C709C" w:rsidRDefault="00286D57" w:rsidP="00286D57">
            <w:pPr>
              <w:spacing w:before="0"/>
              <w:jc w:val="center"/>
            </w:pPr>
            <w:r>
              <w:t>10</w:t>
            </w:r>
          </w:p>
        </w:tc>
        <w:tc>
          <w:tcPr>
            <w:tcW w:w="1573" w:type="dxa"/>
            <w:vAlign w:val="center"/>
          </w:tcPr>
          <w:p w14:paraId="3C3C51A6" w14:textId="3380BDBA" w:rsidR="009C709C" w:rsidRDefault="00286D57" w:rsidP="00286D57">
            <w:pPr>
              <w:spacing w:before="0"/>
              <w:jc w:val="center"/>
            </w:pPr>
            <w:r>
              <w:t>9</w:t>
            </w:r>
          </w:p>
        </w:tc>
        <w:tc>
          <w:tcPr>
            <w:tcW w:w="1576" w:type="dxa"/>
            <w:vAlign w:val="center"/>
          </w:tcPr>
          <w:p w14:paraId="6B098D10" w14:textId="1F0A7404" w:rsidR="009C709C" w:rsidRDefault="009C709C" w:rsidP="00286D57">
            <w:pPr>
              <w:spacing w:before="0"/>
              <w:jc w:val="center"/>
            </w:pPr>
            <w:r>
              <w:t>YUV444</w:t>
            </w:r>
          </w:p>
        </w:tc>
        <w:tc>
          <w:tcPr>
            <w:tcW w:w="1415" w:type="dxa"/>
            <w:vAlign w:val="center"/>
          </w:tcPr>
          <w:p w14:paraId="7BE12626" w14:textId="43BDA998" w:rsidR="009C709C" w:rsidRDefault="00286D57" w:rsidP="00286D57">
            <w:pPr>
              <w:spacing w:before="0"/>
              <w:jc w:val="center"/>
            </w:pPr>
            <w:r>
              <w:t>-</w:t>
            </w:r>
            <w:r w:rsidR="00FA0D09">
              <w:t>8</w:t>
            </w:r>
          </w:p>
        </w:tc>
        <w:tc>
          <w:tcPr>
            <w:tcW w:w="1576" w:type="dxa"/>
            <w:vAlign w:val="center"/>
          </w:tcPr>
          <w:p w14:paraId="6875A143" w14:textId="5167E2D9" w:rsidR="009C709C" w:rsidRDefault="00FA0D09" w:rsidP="00286D57">
            <w:pPr>
              <w:spacing w:before="0"/>
              <w:jc w:val="center"/>
            </w:pPr>
            <w:r>
              <w:t>0</w:t>
            </w:r>
          </w:p>
        </w:tc>
      </w:tr>
      <w:tr w:rsidR="009C709C" w14:paraId="726B972C" w14:textId="77777777" w:rsidTr="00286D57">
        <w:trPr>
          <w:trHeight w:val="432"/>
        </w:trPr>
        <w:tc>
          <w:tcPr>
            <w:tcW w:w="1632" w:type="dxa"/>
            <w:shd w:val="clear" w:color="auto" w:fill="D9D9D9" w:themeFill="background1" w:themeFillShade="D9"/>
            <w:vAlign w:val="center"/>
          </w:tcPr>
          <w:p w14:paraId="54D3A39B" w14:textId="5B534119" w:rsidR="009C709C" w:rsidRDefault="009C709C" w:rsidP="00286D57">
            <w:pPr>
              <w:spacing w:before="0"/>
              <w:jc w:val="center"/>
            </w:pPr>
            <w:r>
              <w:t>2</w:t>
            </w:r>
          </w:p>
        </w:tc>
        <w:tc>
          <w:tcPr>
            <w:tcW w:w="1573" w:type="dxa"/>
            <w:vAlign w:val="center"/>
          </w:tcPr>
          <w:p w14:paraId="563846A7" w14:textId="1FF6ED98" w:rsidR="009C709C" w:rsidRDefault="00286D57" w:rsidP="00286D57">
            <w:pPr>
              <w:spacing w:before="0"/>
              <w:jc w:val="center"/>
            </w:pPr>
            <w:r>
              <w:t>10</w:t>
            </w:r>
          </w:p>
        </w:tc>
        <w:tc>
          <w:tcPr>
            <w:tcW w:w="1573" w:type="dxa"/>
            <w:vAlign w:val="center"/>
          </w:tcPr>
          <w:p w14:paraId="38A151B8" w14:textId="0FDA2709" w:rsidR="009C709C" w:rsidRDefault="003D3C76" w:rsidP="00286D57">
            <w:pPr>
              <w:spacing w:before="0"/>
              <w:jc w:val="center"/>
            </w:pPr>
            <w:r>
              <w:t>6</w:t>
            </w:r>
          </w:p>
        </w:tc>
        <w:tc>
          <w:tcPr>
            <w:tcW w:w="1576" w:type="dxa"/>
            <w:vAlign w:val="center"/>
          </w:tcPr>
          <w:p w14:paraId="47FB4A3C" w14:textId="0DFA8B8C" w:rsidR="009C709C" w:rsidRDefault="009C709C" w:rsidP="00286D57">
            <w:pPr>
              <w:spacing w:before="0"/>
              <w:jc w:val="center"/>
            </w:pPr>
            <w:r>
              <w:t>YUV444</w:t>
            </w:r>
          </w:p>
        </w:tc>
        <w:tc>
          <w:tcPr>
            <w:tcW w:w="1415" w:type="dxa"/>
            <w:vAlign w:val="center"/>
          </w:tcPr>
          <w:p w14:paraId="607B30A9" w14:textId="72F459A7" w:rsidR="009C709C" w:rsidRDefault="00286D57" w:rsidP="00286D57">
            <w:pPr>
              <w:spacing w:before="0"/>
              <w:jc w:val="center"/>
            </w:pPr>
            <w:r>
              <w:t>-</w:t>
            </w:r>
            <w:r w:rsidR="00FA0D09">
              <w:t>4</w:t>
            </w:r>
          </w:p>
        </w:tc>
        <w:tc>
          <w:tcPr>
            <w:tcW w:w="1576" w:type="dxa"/>
            <w:vAlign w:val="center"/>
          </w:tcPr>
          <w:p w14:paraId="0E5BCA46" w14:textId="11C544DD" w:rsidR="009C709C" w:rsidRDefault="00286D57" w:rsidP="00286D57">
            <w:pPr>
              <w:spacing w:before="0"/>
              <w:jc w:val="center"/>
            </w:pPr>
            <w:r>
              <w:t>4</w:t>
            </w:r>
          </w:p>
        </w:tc>
      </w:tr>
      <w:tr w:rsidR="009C709C" w14:paraId="2E968BA8" w14:textId="77777777" w:rsidTr="00286D57">
        <w:trPr>
          <w:trHeight w:val="432"/>
        </w:trPr>
        <w:tc>
          <w:tcPr>
            <w:tcW w:w="1632" w:type="dxa"/>
            <w:shd w:val="clear" w:color="auto" w:fill="D9D9D9" w:themeFill="background1" w:themeFillShade="D9"/>
            <w:vAlign w:val="center"/>
          </w:tcPr>
          <w:p w14:paraId="24937895" w14:textId="38065A81" w:rsidR="009C709C" w:rsidRDefault="009C709C" w:rsidP="00286D57">
            <w:pPr>
              <w:spacing w:before="0"/>
              <w:jc w:val="center"/>
            </w:pPr>
            <w:r>
              <w:t>3</w:t>
            </w:r>
          </w:p>
        </w:tc>
        <w:tc>
          <w:tcPr>
            <w:tcW w:w="1573" w:type="dxa"/>
            <w:vAlign w:val="center"/>
          </w:tcPr>
          <w:p w14:paraId="4885C0DF" w14:textId="57EF9A4A" w:rsidR="009C709C" w:rsidRDefault="00286D57" w:rsidP="00286D57">
            <w:pPr>
              <w:spacing w:before="0"/>
              <w:jc w:val="center"/>
            </w:pPr>
            <w:r>
              <w:t>9</w:t>
            </w:r>
          </w:p>
        </w:tc>
        <w:tc>
          <w:tcPr>
            <w:tcW w:w="1573" w:type="dxa"/>
            <w:vAlign w:val="center"/>
          </w:tcPr>
          <w:p w14:paraId="04FFD481" w14:textId="1DFEF814" w:rsidR="009C709C" w:rsidRDefault="00286D57" w:rsidP="00286D57">
            <w:pPr>
              <w:spacing w:before="0"/>
              <w:jc w:val="center"/>
            </w:pPr>
            <w:r>
              <w:t>6</w:t>
            </w:r>
          </w:p>
        </w:tc>
        <w:tc>
          <w:tcPr>
            <w:tcW w:w="1576" w:type="dxa"/>
            <w:vAlign w:val="center"/>
          </w:tcPr>
          <w:p w14:paraId="4E45158F" w14:textId="5FC82A56" w:rsidR="009C709C" w:rsidRDefault="009C709C" w:rsidP="00286D57">
            <w:pPr>
              <w:spacing w:before="0"/>
              <w:jc w:val="center"/>
            </w:pPr>
            <w:r>
              <w:t>YUV444</w:t>
            </w:r>
          </w:p>
        </w:tc>
        <w:tc>
          <w:tcPr>
            <w:tcW w:w="1415" w:type="dxa"/>
            <w:vAlign w:val="center"/>
          </w:tcPr>
          <w:p w14:paraId="32AFB571" w14:textId="0A04F1E4" w:rsidR="009C709C" w:rsidRDefault="003D3C76" w:rsidP="00286D57">
            <w:pPr>
              <w:spacing w:before="0"/>
              <w:jc w:val="center"/>
            </w:pPr>
            <w:r>
              <w:t>4</w:t>
            </w:r>
          </w:p>
        </w:tc>
        <w:tc>
          <w:tcPr>
            <w:tcW w:w="1576" w:type="dxa"/>
            <w:vAlign w:val="center"/>
          </w:tcPr>
          <w:p w14:paraId="4B58F407" w14:textId="6CEDDC44" w:rsidR="009C709C" w:rsidRDefault="003D3C76" w:rsidP="00286D57">
            <w:pPr>
              <w:spacing w:before="0"/>
              <w:jc w:val="center"/>
            </w:pPr>
            <w:r>
              <w:t>12</w:t>
            </w:r>
          </w:p>
        </w:tc>
      </w:tr>
      <w:tr w:rsidR="009C709C" w14:paraId="762D4388" w14:textId="77777777" w:rsidTr="00286D57">
        <w:trPr>
          <w:trHeight w:val="432"/>
        </w:trPr>
        <w:tc>
          <w:tcPr>
            <w:tcW w:w="1632" w:type="dxa"/>
            <w:shd w:val="clear" w:color="auto" w:fill="D9D9D9" w:themeFill="background1" w:themeFillShade="D9"/>
            <w:vAlign w:val="center"/>
          </w:tcPr>
          <w:p w14:paraId="202CD46E" w14:textId="66CAC594" w:rsidR="009C709C" w:rsidRDefault="009C709C" w:rsidP="00286D57">
            <w:pPr>
              <w:spacing w:before="0"/>
              <w:jc w:val="center"/>
            </w:pPr>
            <w:r>
              <w:t>4</w:t>
            </w:r>
          </w:p>
        </w:tc>
        <w:tc>
          <w:tcPr>
            <w:tcW w:w="1573" w:type="dxa"/>
            <w:vAlign w:val="center"/>
          </w:tcPr>
          <w:p w14:paraId="72DE3FCC" w14:textId="597FE005" w:rsidR="009C709C" w:rsidRDefault="00286D57" w:rsidP="00286D57">
            <w:pPr>
              <w:spacing w:before="0"/>
              <w:jc w:val="center"/>
            </w:pPr>
            <w:r>
              <w:t>9</w:t>
            </w:r>
          </w:p>
        </w:tc>
        <w:tc>
          <w:tcPr>
            <w:tcW w:w="1573" w:type="dxa"/>
            <w:vAlign w:val="center"/>
          </w:tcPr>
          <w:p w14:paraId="53426C05" w14:textId="19C207F8" w:rsidR="009C709C" w:rsidRDefault="00286D57" w:rsidP="00286D57">
            <w:pPr>
              <w:spacing w:before="0"/>
              <w:jc w:val="center"/>
            </w:pPr>
            <w:r>
              <w:t>6</w:t>
            </w:r>
          </w:p>
        </w:tc>
        <w:tc>
          <w:tcPr>
            <w:tcW w:w="1576" w:type="dxa"/>
            <w:vAlign w:val="center"/>
          </w:tcPr>
          <w:p w14:paraId="3636DFD9" w14:textId="2390D15F" w:rsidR="009C709C" w:rsidRDefault="00286D57" w:rsidP="00286D57">
            <w:pPr>
              <w:spacing w:before="0"/>
              <w:jc w:val="center"/>
            </w:pPr>
            <w:r>
              <w:t>YUV420</w:t>
            </w:r>
          </w:p>
        </w:tc>
        <w:tc>
          <w:tcPr>
            <w:tcW w:w="1415" w:type="dxa"/>
            <w:vAlign w:val="center"/>
          </w:tcPr>
          <w:p w14:paraId="72364E1D" w14:textId="03F6BCA8" w:rsidR="009C709C" w:rsidRDefault="00286D57" w:rsidP="00286D57">
            <w:pPr>
              <w:spacing w:before="0"/>
              <w:jc w:val="center"/>
            </w:pPr>
            <w:r>
              <w:t>8</w:t>
            </w:r>
          </w:p>
        </w:tc>
        <w:tc>
          <w:tcPr>
            <w:tcW w:w="1576" w:type="dxa"/>
            <w:vAlign w:val="center"/>
          </w:tcPr>
          <w:p w14:paraId="285F96E9" w14:textId="206ECB7D" w:rsidR="009C709C" w:rsidRDefault="00286D57" w:rsidP="00286D57">
            <w:pPr>
              <w:spacing w:before="0"/>
              <w:jc w:val="center"/>
            </w:pPr>
            <w:r>
              <w:t>16</w:t>
            </w:r>
          </w:p>
        </w:tc>
      </w:tr>
      <w:tr w:rsidR="009C709C" w14:paraId="4BC07B24" w14:textId="77777777" w:rsidTr="00286D57">
        <w:trPr>
          <w:trHeight w:val="432"/>
        </w:trPr>
        <w:tc>
          <w:tcPr>
            <w:tcW w:w="1632" w:type="dxa"/>
            <w:shd w:val="clear" w:color="auto" w:fill="D9D9D9" w:themeFill="background1" w:themeFillShade="D9"/>
            <w:vAlign w:val="center"/>
          </w:tcPr>
          <w:p w14:paraId="60788113" w14:textId="0C0A99E2" w:rsidR="009C709C" w:rsidRDefault="009C709C" w:rsidP="00286D57">
            <w:pPr>
              <w:spacing w:before="0"/>
              <w:jc w:val="center"/>
            </w:pPr>
            <w:r>
              <w:t>5</w:t>
            </w:r>
          </w:p>
        </w:tc>
        <w:tc>
          <w:tcPr>
            <w:tcW w:w="1573" w:type="dxa"/>
            <w:vAlign w:val="center"/>
          </w:tcPr>
          <w:p w14:paraId="09FC95F7" w14:textId="43B87B00" w:rsidR="009C709C" w:rsidRDefault="00286D57" w:rsidP="00286D57">
            <w:pPr>
              <w:spacing w:before="0"/>
              <w:jc w:val="center"/>
            </w:pPr>
            <w:r>
              <w:t>8</w:t>
            </w:r>
          </w:p>
        </w:tc>
        <w:tc>
          <w:tcPr>
            <w:tcW w:w="1573" w:type="dxa"/>
            <w:vAlign w:val="center"/>
          </w:tcPr>
          <w:p w14:paraId="6BD73AF9" w14:textId="6E246854" w:rsidR="009C709C" w:rsidRDefault="00286D57" w:rsidP="00286D57">
            <w:pPr>
              <w:spacing w:before="0"/>
              <w:jc w:val="center"/>
            </w:pPr>
            <w:r>
              <w:t>6</w:t>
            </w:r>
          </w:p>
        </w:tc>
        <w:tc>
          <w:tcPr>
            <w:tcW w:w="1576" w:type="dxa"/>
            <w:vAlign w:val="center"/>
          </w:tcPr>
          <w:p w14:paraId="3A11D2F6" w14:textId="53E012E9" w:rsidR="009C709C" w:rsidRDefault="00286D57" w:rsidP="00286D57">
            <w:pPr>
              <w:spacing w:before="0"/>
              <w:jc w:val="center"/>
            </w:pPr>
            <w:r>
              <w:t>YUV420</w:t>
            </w:r>
          </w:p>
        </w:tc>
        <w:tc>
          <w:tcPr>
            <w:tcW w:w="1415" w:type="dxa"/>
            <w:vAlign w:val="center"/>
          </w:tcPr>
          <w:p w14:paraId="2882F66C" w14:textId="2D7FAE73" w:rsidR="009C709C" w:rsidRDefault="003D3C76" w:rsidP="00286D57">
            <w:pPr>
              <w:spacing w:before="0"/>
              <w:jc w:val="center"/>
            </w:pPr>
            <w:r>
              <w:t>16</w:t>
            </w:r>
          </w:p>
        </w:tc>
        <w:tc>
          <w:tcPr>
            <w:tcW w:w="1576" w:type="dxa"/>
            <w:vAlign w:val="center"/>
          </w:tcPr>
          <w:p w14:paraId="58D703FA" w14:textId="59A702CA" w:rsidR="009C709C" w:rsidRDefault="003D3C76" w:rsidP="00286D57">
            <w:pPr>
              <w:spacing w:before="0"/>
              <w:jc w:val="center"/>
            </w:pPr>
            <w:r>
              <w:t>24</w:t>
            </w:r>
          </w:p>
        </w:tc>
      </w:tr>
    </w:tbl>
    <w:p w14:paraId="2F5C869F" w14:textId="77777777" w:rsidR="002953E7" w:rsidRPr="00DA369C" w:rsidRDefault="002953E7" w:rsidP="002953E7"/>
    <w:p w14:paraId="00DE14A0" w14:textId="205AB08F" w:rsidR="00DA369C" w:rsidRDefault="00E83A5A" w:rsidP="003B0CA4">
      <w:pPr>
        <w:rPr>
          <w:noProof/>
        </w:rPr>
      </w:pPr>
      <w:r>
        <w:rPr>
          <w:noProof/>
        </w:rPr>
        <w:lastRenderedPageBreak/>
        <w:t xml:space="preserve">The main </w:t>
      </w:r>
      <w:r w:rsidR="007E5C33">
        <w:rPr>
          <w:noProof/>
        </w:rPr>
        <w:t>configuration are buil</w:t>
      </w:r>
      <w:r w:rsidR="001A10FB">
        <w:rPr>
          <w:noProof/>
        </w:rPr>
        <w:t>t</w:t>
      </w:r>
      <w:r w:rsidR="007E5C33">
        <w:rPr>
          <w:noProof/>
        </w:rPr>
        <w:t xml:space="preserve"> </w:t>
      </w:r>
      <w:r w:rsidR="001A10FB">
        <w:rPr>
          <w:noProof/>
        </w:rPr>
        <w:t xml:space="preserve">to </w:t>
      </w:r>
      <w:r w:rsidR="000248B3">
        <w:rPr>
          <w:noProof/>
        </w:rPr>
        <w:t xml:space="preserve">stay in the same biterate range than G-PCC anchor </w:t>
      </w:r>
      <w:r w:rsidR="007E5C33">
        <w:rPr>
          <w:noProof/>
        </w:rPr>
        <w:t>with</w:t>
      </w:r>
      <w:r w:rsidR="001A10FB">
        <w:rPr>
          <w:noProof/>
        </w:rPr>
        <w:t xml:space="preserve">: </w:t>
      </w:r>
    </w:p>
    <w:p w14:paraId="75DC8477" w14:textId="4398BF46" w:rsidR="000248B3" w:rsidRDefault="000248B3" w:rsidP="001A10FB">
      <w:pPr>
        <w:pStyle w:val="ListParagraph"/>
        <w:numPr>
          <w:ilvl w:val="0"/>
          <w:numId w:val="44"/>
        </w:numPr>
        <w:rPr>
          <w:noProof/>
        </w:rPr>
      </w:pPr>
      <w:r>
        <w:rPr>
          <w:noProof/>
        </w:rPr>
        <w:t>MSB and LSB bit depth decreasing according to the wich quality : 10/9, 10/6, 9/6</w:t>
      </w:r>
    </w:p>
    <w:p w14:paraId="44DF5E8C" w14:textId="3246D85E" w:rsidR="000248B3" w:rsidRDefault="00E92952" w:rsidP="001A10FB">
      <w:pPr>
        <w:pStyle w:val="ListParagraph"/>
        <w:numPr>
          <w:ilvl w:val="0"/>
          <w:numId w:val="44"/>
        </w:numPr>
        <w:rPr>
          <w:noProof/>
        </w:rPr>
      </w:pPr>
      <w:r>
        <w:rPr>
          <w:noProof/>
        </w:rPr>
        <w:t>Color and spherical harmonics video format in YUV444 for the high quality and YUV420 for the low bitrate</w:t>
      </w:r>
    </w:p>
    <w:p w14:paraId="0FB1311B" w14:textId="77777777" w:rsidR="00E92952" w:rsidRDefault="001A10FB" w:rsidP="001A10FB">
      <w:pPr>
        <w:pStyle w:val="ListParagraph"/>
        <w:numPr>
          <w:ilvl w:val="0"/>
          <w:numId w:val="44"/>
        </w:numPr>
        <w:rPr>
          <w:noProof/>
        </w:rPr>
      </w:pPr>
      <w:r>
        <w:rPr>
          <w:noProof/>
        </w:rPr>
        <w:t xml:space="preserve">Fixed QP : </w:t>
      </w:r>
    </w:p>
    <w:p w14:paraId="0A18E69E" w14:textId="77777777" w:rsidR="00E92952" w:rsidRDefault="001A10FB" w:rsidP="00E92952">
      <w:pPr>
        <w:pStyle w:val="ListParagraph"/>
        <w:numPr>
          <w:ilvl w:val="1"/>
          <w:numId w:val="44"/>
        </w:numPr>
        <w:rPr>
          <w:noProof/>
        </w:rPr>
      </w:pPr>
      <w:r>
        <w:rPr>
          <w:noProof/>
        </w:rPr>
        <w:t xml:space="preserve">QP_1 = {-8,-4,4,8,12} </w:t>
      </w:r>
    </w:p>
    <w:p w14:paraId="3970ABF5" w14:textId="0B926427" w:rsidR="001A10FB" w:rsidRDefault="001A10FB" w:rsidP="00E92952">
      <w:pPr>
        <w:pStyle w:val="ListParagraph"/>
        <w:numPr>
          <w:ilvl w:val="1"/>
          <w:numId w:val="44"/>
        </w:numPr>
        <w:rPr>
          <w:noProof/>
        </w:rPr>
      </w:pPr>
      <w:r>
        <w:rPr>
          <w:noProof/>
        </w:rPr>
        <w:t>QP_2={0,4,12,16,24}</w:t>
      </w:r>
    </w:p>
    <w:p w14:paraId="1E307CE1" w14:textId="5BC62D8E" w:rsidR="001A10FB" w:rsidRDefault="00BE4BE2" w:rsidP="00BE4BE2">
      <w:pPr>
        <w:pStyle w:val="Heading1"/>
        <w:rPr>
          <w:noProof/>
        </w:rPr>
      </w:pPr>
      <w:r>
        <w:rPr>
          <w:noProof/>
        </w:rPr>
        <w:t>Results</w:t>
      </w:r>
    </w:p>
    <w:p w14:paraId="7892BEC7" w14:textId="11841F62" w:rsidR="001D6236" w:rsidRPr="001D6236" w:rsidRDefault="001D6236" w:rsidP="001D6236">
      <w:pPr>
        <w:pStyle w:val="Heading2"/>
      </w:pPr>
      <w:r>
        <w:t>Cinema</w:t>
      </w:r>
    </w:p>
    <w:p w14:paraId="0C479CFA" w14:textId="325DD732" w:rsidR="00597CFD" w:rsidRDefault="00597CFD" w:rsidP="00597CFD">
      <w:pPr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551571BA" wp14:editId="2347DC31">
            <wp:extent cx="5933440" cy="4944745"/>
            <wp:effectExtent l="0" t="0" r="0" b="8255"/>
            <wp:docPr id="828874673" name="Picture 1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874673" name="Picture 1" descr="A graph of different colore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494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66778" w14:textId="7BBE9BFC" w:rsidR="001D6236" w:rsidRPr="00597CFD" w:rsidRDefault="001D6236" w:rsidP="001D6236">
      <w:pPr>
        <w:pStyle w:val="Heading2"/>
      </w:pPr>
      <w:r>
        <w:t>Bartender</w:t>
      </w:r>
    </w:p>
    <w:p w14:paraId="77B17F79" w14:textId="49B4EFF2" w:rsidR="00BE4BE2" w:rsidRDefault="00597CFD" w:rsidP="00BE4BE2">
      <w:pPr>
        <w:rPr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36E89848" wp14:editId="72252640">
            <wp:extent cx="5933440" cy="4944745"/>
            <wp:effectExtent l="0" t="0" r="0" b="8255"/>
            <wp:docPr id="11737731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494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D7250" w14:textId="766AFC5C" w:rsidR="001D6236" w:rsidRDefault="001D6236" w:rsidP="001D6236">
      <w:pPr>
        <w:pStyle w:val="Heading2"/>
      </w:pPr>
      <w:r>
        <w:t>Breakfast</w:t>
      </w:r>
    </w:p>
    <w:p w14:paraId="64CDAECF" w14:textId="77777777" w:rsidR="001D6236" w:rsidRDefault="00597CFD" w:rsidP="0077417A">
      <w:pPr>
        <w:rPr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2662558B" wp14:editId="02FAFF6A">
            <wp:extent cx="5933440" cy="4944745"/>
            <wp:effectExtent l="0" t="0" r="0" b="8255"/>
            <wp:docPr id="7095097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494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D8DDC" w14:textId="306F36B6" w:rsidR="001D6236" w:rsidRDefault="001D6236" w:rsidP="001D6236">
      <w:pPr>
        <w:pStyle w:val="Heading2"/>
      </w:pPr>
      <w:r>
        <w:t>Man with fruit</w:t>
      </w:r>
    </w:p>
    <w:p w14:paraId="45286E42" w14:textId="016041EC" w:rsidR="00E92952" w:rsidRDefault="00597CFD" w:rsidP="0077417A">
      <w:pPr>
        <w:rPr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2653691F" wp14:editId="0A914B1B">
            <wp:extent cx="5933440" cy="4944745"/>
            <wp:effectExtent l="0" t="0" r="0" b="8255"/>
            <wp:docPr id="6834624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494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E733E" w14:textId="71CDC977" w:rsidR="001D6236" w:rsidRDefault="001D6236" w:rsidP="001D6236">
      <w:pPr>
        <w:pStyle w:val="Heading2"/>
      </w:pPr>
      <w:r>
        <w:t>BD-rate</w:t>
      </w:r>
    </w:p>
    <w:p w14:paraId="15ED819D" w14:textId="1CF36E1B" w:rsidR="007C550D" w:rsidRDefault="00DA6471" w:rsidP="0077417A">
      <w:pPr>
        <w:rPr>
          <w:lang w:eastAsia="zh-CN"/>
        </w:rPr>
      </w:pPr>
      <w:r>
        <w:rPr>
          <w:lang w:eastAsia="zh-CN"/>
        </w:rPr>
        <w:t>The following table shows the BD-rate compare</w:t>
      </w:r>
      <w:r w:rsidR="00176F5C">
        <w:rPr>
          <w:lang w:eastAsia="zh-CN"/>
        </w:rPr>
        <w:t>d</w:t>
      </w:r>
      <w:r>
        <w:rPr>
          <w:lang w:eastAsia="zh-CN"/>
        </w:rPr>
        <w:t xml:space="preserve"> to video anchor:</w:t>
      </w:r>
    </w:p>
    <w:tbl>
      <w:tblPr>
        <w:tblW w:w="64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0"/>
        <w:gridCol w:w="1500"/>
        <w:gridCol w:w="1160"/>
        <w:gridCol w:w="1165"/>
      </w:tblGrid>
      <w:tr w:rsidR="00DA6471" w:rsidRPr="00DA6471" w14:paraId="6CFE7BC6" w14:textId="77777777" w:rsidTr="00176F5C">
        <w:trPr>
          <w:trHeight w:val="600"/>
          <w:jc w:val="center"/>
        </w:trPr>
        <w:tc>
          <w:tcPr>
            <w:tcW w:w="2660" w:type="dxa"/>
            <w:shd w:val="clear" w:color="000000" w:fill="FFFFFF"/>
            <w:noWrap/>
            <w:vAlign w:val="center"/>
            <w:hideMark/>
          </w:tcPr>
          <w:p w14:paraId="729B70B8" w14:textId="77777777" w:rsidR="00DA6471" w:rsidRPr="00DA6471" w:rsidRDefault="00DA6471" w:rsidP="00DA6471">
            <w:pPr>
              <w:spacing w:before="0"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DA647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Sequence</w:t>
            </w:r>
          </w:p>
        </w:tc>
        <w:tc>
          <w:tcPr>
            <w:tcW w:w="1500" w:type="dxa"/>
            <w:shd w:val="clear" w:color="000000" w:fill="FFFFFF"/>
            <w:vAlign w:val="center"/>
            <w:hideMark/>
          </w:tcPr>
          <w:p w14:paraId="50402BBE" w14:textId="77777777" w:rsidR="00DA6471" w:rsidRPr="00DA6471" w:rsidRDefault="00DA6471" w:rsidP="00DA6471">
            <w:pPr>
              <w:spacing w:before="0"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DA647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BD-rate</w:t>
            </w:r>
            <w:r w:rsidRPr="00DA647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  <w:t>RGB-PSNR</w:t>
            </w:r>
          </w:p>
        </w:tc>
        <w:tc>
          <w:tcPr>
            <w:tcW w:w="1160" w:type="dxa"/>
            <w:shd w:val="clear" w:color="000000" w:fill="FFFFFF"/>
            <w:vAlign w:val="center"/>
            <w:hideMark/>
          </w:tcPr>
          <w:p w14:paraId="48DAFD40" w14:textId="77777777" w:rsidR="00DA6471" w:rsidRPr="00DA6471" w:rsidRDefault="00DA6471" w:rsidP="00DA6471">
            <w:pPr>
              <w:spacing w:before="0"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DA647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BD-rate</w:t>
            </w:r>
            <w:r w:rsidRPr="00DA647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  <w:t>YUV-PSNR</w:t>
            </w:r>
          </w:p>
        </w:tc>
        <w:tc>
          <w:tcPr>
            <w:tcW w:w="1165" w:type="dxa"/>
            <w:shd w:val="clear" w:color="000000" w:fill="FFFFFF"/>
            <w:vAlign w:val="center"/>
            <w:hideMark/>
          </w:tcPr>
          <w:p w14:paraId="1432694D" w14:textId="77777777" w:rsidR="00DA6471" w:rsidRPr="00DA6471" w:rsidRDefault="00DA6471" w:rsidP="00DA6471">
            <w:pPr>
              <w:spacing w:before="0"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DA647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BD-rate</w:t>
            </w:r>
            <w:r w:rsidRPr="00DA647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  <w:t>YUV-SSIM</w:t>
            </w:r>
          </w:p>
        </w:tc>
      </w:tr>
      <w:tr w:rsidR="00DA6471" w:rsidRPr="00DA6471" w14:paraId="379E4DBD" w14:textId="77777777" w:rsidTr="00176F5C">
        <w:trPr>
          <w:trHeight w:val="315"/>
          <w:jc w:val="center"/>
        </w:trPr>
        <w:tc>
          <w:tcPr>
            <w:tcW w:w="2660" w:type="dxa"/>
            <w:shd w:val="clear" w:color="000000" w:fill="FFFF00"/>
            <w:noWrap/>
            <w:vAlign w:val="center"/>
            <w:hideMark/>
          </w:tcPr>
          <w:p w14:paraId="79DF3BBC" w14:textId="77777777" w:rsidR="00DA6471" w:rsidRPr="00DA6471" w:rsidRDefault="00DA6471" w:rsidP="00DA6471">
            <w:pPr>
              <w:spacing w:before="0" w:after="0" w:line="24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DA6471">
              <w:rPr>
                <w:rFonts w:ascii="Calibri" w:hAnsi="Calibri" w:cs="Calibri"/>
                <w:color w:val="000000"/>
                <w:sz w:val="22"/>
                <w:szCs w:val="22"/>
              </w:rPr>
              <w:t>bartender_track</w:t>
            </w:r>
            <w:proofErr w:type="spellEnd"/>
          </w:p>
        </w:tc>
        <w:tc>
          <w:tcPr>
            <w:tcW w:w="1500" w:type="dxa"/>
            <w:shd w:val="clear" w:color="000000" w:fill="CCFFCC"/>
            <w:noWrap/>
            <w:vAlign w:val="center"/>
            <w:hideMark/>
          </w:tcPr>
          <w:p w14:paraId="04038F37" w14:textId="77777777" w:rsidR="00DA6471" w:rsidRPr="00DA6471" w:rsidRDefault="00DA6471" w:rsidP="00DA6471">
            <w:pPr>
              <w:spacing w:before="0" w:after="0" w:line="240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A6471">
              <w:rPr>
                <w:rFonts w:ascii="Calibri" w:hAnsi="Calibri" w:cs="Calibri"/>
                <w:color w:val="000000"/>
                <w:sz w:val="22"/>
                <w:szCs w:val="22"/>
              </w:rPr>
              <w:t>-25.0%</w:t>
            </w:r>
          </w:p>
        </w:tc>
        <w:tc>
          <w:tcPr>
            <w:tcW w:w="1160" w:type="dxa"/>
            <w:shd w:val="clear" w:color="000000" w:fill="CCFFCC"/>
            <w:noWrap/>
            <w:vAlign w:val="center"/>
            <w:hideMark/>
          </w:tcPr>
          <w:p w14:paraId="1799E476" w14:textId="77777777" w:rsidR="00DA6471" w:rsidRPr="00DA6471" w:rsidRDefault="00DA6471" w:rsidP="00DA6471">
            <w:pPr>
              <w:spacing w:before="0" w:after="0" w:line="240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A6471">
              <w:rPr>
                <w:rFonts w:ascii="Calibri" w:hAnsi="Calibri" w:cs="Calibri"/>
                <w:color w:val="000000"/>
                <w:sz w:val="22"/>
                <w:szCs w:val="22"/>
              </w:rPr>
              <w:t>-41.6%</w:t>
            </w:r>
          </w:p>
        </w:tc>
        <w:tc>
          <w:tcPr>
            <w:tcW w:w="1165" w:type="dxa"/>
            <w:shd w:val="clear" w:color="000000" w:fill="CCFFCC"/>
            <w:noWrap/>
            <w:vAlign w:val="center"/>
            <w:hideMark/>
          </w:tcPr>
          <w:p w14:paraId="05DE2E2E" w14:textId="77777777" w:rsidR="00DA6471" w:rsidRPr="00DA6471" w:rsidRDefault="00DA6471" w:rsidP="00DA6471">
            <w:pPr>
              <w:spacing w:before="0" w:after="0" w:line="240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A6471">
              <w:rPr>
                <w:rFonts w:ascii="Calibri" w:hAnsi="Calibri" w:cs="Calibri"/>
                <w:color w:val="000000"/>
                <w:sz w:val="22"/>
                <w:szCs w:val="22"/>
              </w:rPr>
              <w:t>-42.2%</w:t>
            </w:r>
          </w:p>
        </w:tc>
      </w:tr>
      <w:tr w:rsidR="00DA6471" w:rsidRPr="00DA6471" w14:paraId="3E900601" w14:textId="77777777" w:rsidTr="00176F5C">
        <w:trPr>
          <w:trHeight w:val="315"/>
          <w:jc w:val="center"/>
        </w:trPr>
        <w:tc>
          <w:tcPr>
            <w:tcW w:w="2660" w:type="dxa"/>
            <w:shd w:val="clear" w:color="000000" w:fill="FFFF00"/>
            <w:noWrap/>
            <w:vAlign w:val="center"/>
            <w:hideMark/>
          </w:tcPr>
          <w:p w14:paraId="4F1919E2" w14:textId="77777777" w:rsidR="00DA6471" w:rsidRPr="00DA6471" w:rsidRDefault="00DA6471" w:rsidP="00DA6471">
            <w:pPr>
              <w:spacing w:before="0" w:after="0" w:line="24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DA6471">
              <w:rPr>
                <w:rFonts w:ascii="Calibri" w:hAnsi="Calibri" w:cs="Calibri"/>
                <w:color w:val="000000"/>
                <w:sz w:val="22"/>
                <w:szCs w:val="22"/>
              </w:rPr>
              <w:t>breakfast_track</w:t>
            </w:r>
            <w:proofErr w:type="spellEnd"/>
          </w:p>
        </w:tc>
        <w:tc>
          <w:tcPr>
            <w:tcW w:w="1500" w:type="dxa"/>
            <w:shd w:val="clear" w:color="000000" w:fill="CCFFCC"/>
            <w:noWrap/>
            <w:vAlign w:val="center"/>
            <w:hideMark/>
          </w:tcPr>
          <w:p w14:paraId="1102E538" w14:textId="77777777" w:rsidR="00DA6471" w:rsidRPr="00DA6471" w:rsidRDefault="00DA6471" w:rsidP="00DA6471">
            <w:pPr>
              <w:spacing w:before="0" w:after="0" w:line="240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A6471">
              <w:rPr>
                <w:rFonts w:ascii="Calibri" w:hAnsi="Calibri" w:cs="Calibri"/>
                <w:color w:val="000000"/>
                <w:sz w:val="22"/>
                <w:szCs w:val="22"/>
              </w:rPr>
              <w:t>-36.8%</w:t>
            </w:r>
          </w:p>
        </w:tc>
        <w:tc>
          <w:tcPr>
            <w:tcW w:w="1160" w:type="dxa"/>
            <w:shd w:val="clear" w:color="000000" w:fill="CCFFCC"/>
            <w:noWrap/>
            <w:vAlign w:val="center"/>
            <w:hideMark/>
          </w:tcPr>
          <w:p w14:paraId="37206152" w14:textId="77777777" w:rsidR="00DA6471" w:rsidRPr="00DA6471" w:rsidRDefault="00DA6471" w:rsidP="00DA6471">
            <w:pPr>
              <w:spacing w:before="0" w:after="0" w:line="240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A6471">
              <w:rPr>
                <w:rFonts w:ascii="Calibri" w:hAnsi="Calibri" w:cs="Calibri"/>
                <w:color w:val="000000"/>
                <w:sz w:val="22"/>
                <w:szCs w:val="22"/>
              </w:rPr>
              <w:t>-50.4%</w:t>
            </w:r>
          </w:p>
        </w:tc>
        <w:tc>
          <w:tcPr>
            <w:tcW w:w="1165" w:type="dxa"/>
            <w:shd w:val="clear" w:color="000000" w:fill="CCFFCC"/>
            <w:noWrap/>
            <w:vAlign w:val="center"/>
            <w:hideMark/>
          </w:tcPr>
          <w:p w14:paraId="704267AB" w14:textId="77777777" w:rsidR="00DA6471" w:rsidRPr="00DA6471" w:rsidRDefault="00DA6471" w:rsidP="00DA6471">
            <w:pPr>
              <w:spacing w:before="0" w:after="0" w:line="240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A6471">
              <w:rPr>
                <w:rFonts w:ascii="Calibri" w:hAnsi="Calibri" w:cs="Calibri"/>
                <w:color w:val="000000"/>
                <w:sz w:val="22"/>
                <w:szCs w:val="22"/>
              </w:rPr>
              <w:t>-51.4%</w:t>
            </w:r>
          </w:p>
        </w:tc>
      </w:tr>
      <w:tr w:rsidR="00DA6471" w:rsidRPr="00DA6471" w14:paraId="4214D67D" w14:textId="77777777" w:rsidTr="00176F5C">
        <w:trPr>
          <w:trHeight w:val="315"/>
          <w:jc w:val="center"/>
        </w:trPr>
        <w:tc>
          <w:tcPr>
            <w:tcW w:w="2660" w:type="dxa"/>
            <w:shd w:val="clear" w:color="000000" w:fill="FFFF00"/>
            <w:noWrap/>
            <w:vAlign w:val="center"/>
            <w:hideMark/>
          </w:tcPr>
          <w:p w14:paraId="36432A02" w14:textId="77777777" w:rsidR="00DA6471" w:rsidRPr="00DA6471" w:rsidRDefault="00DA6471" w:rsidP="00DA6471">
            <w:pPr>
              <w:spacing w:before="0" w:after="0" w:line="24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DA6471">
              <w:rPr>
                <w:rFonts w:ascii="Calibri" w:hAnsi="Calibri" w:cs="Calibri"/>
                <w:color w:val="000000"/>
                <w:sz w:val="22"/>
                <w:szCs w:val="22"/>
              </w:rPr>
              <w:t>cinema_track</w:t>
            </w:r>
            <w:proofErr w:type="spellEnd"/>
          </w:p>
        </w:tc>
        <w:tc>
          <w:tcPr>
            <w:tcW w:w="1500" w:type="dxa"/>
            <w:shd w:val="clear" w:color="000000" w:fill="CCFFCC"/>
            <w:noWrap/>
            <w:vAlign w:val="center"/>
            <w:hideMark/>
          </w:tcPr>
          <w:p w14:paraId="49AF59CE" w14:textId="77777777" w:rsidR="00DA6471" w:rsidRPr="00DA6471" w:rsidRDefault="00DA6471" w:rsidP="00DA6471">
            <w:pPr>
              <w:spacing w:before="0" w:after="0" w:line="240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A6471">
              <w:rPr>
                <w:rFonts w:ascii="Calibri" w:hAnsi="Calibri" w:cs="Calibri"/>
                <w:color w:val="000000"/>
                <w:sz w:val="22"/>
                <w:szCs w:val="22"/>
              </w:rPr>
              <w:t>-32.2%</w:t>
            </w:r>
          </w:p>
        </w:tc>
        <w:tc>
          <w:tcPr>
            <w:tcW w:w="1160" w:type="dxa"/>
            <w:shd w:val="clear" w:color="000000" w:fill="CCFFCC"/>
            <w:noWrap/>
            <w:vAlign w:val="center"/>
            <w:hideMark/>
          </w:tcPr>
          <w:p w14:paraId="67150DD3" w14:textId="77777777" w:rsidR="00DA6471" w:rsidRPr="00DA6471" w:rsidRDefault="00DA6471" w:rsidP="00DA6471">
            <w:pPr>
              <w:spacing w:before="0" w:after="0" w:line="240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A6471">
              <w:rPr>
                <w:rFonts w:ascii="Calibri" w:hAnsi="Calibri" w:cs="Calibri"/>
                <w:color w:val="000000"/>
                <w:sz w:val="22"/>
                <w:szCs w:val="22"/>
              </w:rPr>
              <w:t>-47.3%</w:t>
            </w:r>
          </w:p>
        </w:tc>
        <w:tc>
          <w:tcPr>
            <w:tcW w:w="1165" w:type="dxa"/>
            <w:shd w:val="clear" w:color="000000" w:fill="CCFFCC"/>
            <w:noWrap/>
            <w:vAlign w:val="center"/>
            <w:hideMark/>
          </w:tcPr>
          <w:p w14:paraId="2DC03743" w14:textId="77777777" w:rsidR="00DA6471" w:rsidRPr="00DA6471" w:rsidRDefault="00DA6471" w:rsidP="00DA6471">
            <w:pPr>
              <w:spacing w:before="0" w:after="0" w:line="240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A6471">
              <w:rPr>
                <w:rFonts w:ascii="Calibri" w:hAnsi="Calibri" w:cs="Calibri"/>
                <w:color w:val="000000"/>
                <w:sz w:val="22"/>
                <w:szCs w:val="22"/>
              </w:rPr>
              <w:t>-39.5%</w:t>
            </w:r>
          </w:p>
        </w:tc>
      </w:tr>
      <w:tr w:rsidR="00DA6471" w:rsidRPr="00DA6471" w14:paraId="6F820971" w14:textId="77777777" w:rsidTr="00176F5C">
        <w:trPr>
          <w:trHeight w:val="315"/>
          <w:jc w:val="center"/>
        </w:trPr>
        <w:tc>
          <w:tcPr>
            <w:tcW w:w="2660" w:type="dxa"/>
            <w:shd w:val="clear" w:color="000000" w:fill="FFFFFF"/>
            <w:noWrap/>
            <w:vAlign w:val="center"/>
            <w:hideMark/>
          </w:tcPr>
          <w:p w14:paraId="34754863" w14:textId="77777777" w:rsidR="00DA6471" w:rsidRPr="00DA6471" w:rsidRDefault="00DA6471" w:rsidP="00DA6471">
            <w:pPr>
              <w:spacing w:before="0" w:after="0" w:line="240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A6471">
              <w:rPr>
                <w:rFonts w:ascii="Calibri" w:hAnsi="Calibri" w:cs="Calibri"/>
                <w:color w:val="000000"/>
                <w:sz w:val="22"/>
                <w:szCs w:val="22"/>
              </w:rPr>
              <w:t>Average</w:t>
            </w:r>
          </w:p>
        </w:tc>
        <w:tc>
          <w:tcPr>
            <w:tcW w:w="1500" w:type="dxa"/>
            <w:shd w:val="clear" w:color="000000" w:fill="CCFFCC"/>
            <w:noWrap/>
            <w:vAlign w:val="center"/>
            <w:hideMark/>
          </w:tcPr>
          <w:p w14:paraId="1266C2AD" w14:textId="77777777" w:rsidR="00DA6471" w:rsidRPr="00DA6471" w:rsidRDefault="00DA6471" w:rsidP="00DA6471">
            <w:pPr>
              <w:spacing w:before="0"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 w:rsidRPr="00DA6471">
              <w:rPr>
                <w:rFonts w:ascii="Calibri" w:hAnsi="Calibri" w:cs="Calibri"/>
                <w:color w:val="000000"/>
              </w:rPr>
              <w:t>-31.3%</w:t>
            </w:r>
          </w:p>
        </w:tc>
        <w:tc>
          <w:tcPr>
            <w:tcW w:w="1160" w:type="dxa"/>
            <w:shd w:val="clear" w:color="000000" w:fill="CCFFCC"/>
            <w:noWrap/>
            <w:vAlign w:val="center"/>
            <w:hideMark/>
          </w:tcPr>
          <w:p w14:paraId="0B472FFB" w14:textId="77777777" w:rsidR="00DA6471" w:rsidRPr="00DA6471" w:rsidRDefault="00DA6471" w:rsidP="00DA6471">
            <w:pPr>
              <w:spacing w:before="0"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 w:rsidRPr="00DA6471">
              <w:rPr>
                <w:rFonts w:ascii="Calibri" w:hAnsi="Calibri" w:cs="Calibri"/>
                <w:color w:val="000000"/>
              </w:rPr>
              <w:t>-46.4%</w:t>
            </w:r>
          </w:p>
        </w:tc>
        <w:tc>
          <w:tcPr>
            <w:tcW w:w="1165" w:type="dxa"/>
            <w:shd w:val="clear" w:color="000000" w:fill="CCFFCC"/>
            <w:noWrap/>
            <w:vAlign w:val="center"/>
            <w:hideMark/>
          </w:tcPr>
          <w:p w14:paraId="45086E73" w14:textId="77777777" w:rsidR="00DA6471" w:rsidRPr="00DA6471" w:rsidRDefault="00DA6471" w:rsidP="00DA6471">
            <w:pPr>
              <w:spacing w:before="0"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 w:rsidRPr="00DA6471">
              <w:rPr>
                <w:rFonts w:ascii="Calibri" w:hAnsi="Calibri" w:cs="Calibri"/>
                <w:color w:val="000000"/>
              </w:rPr>
              <w:t>-44.3%</w:t>
            </w:r>
          </w:p>
        </w:tc>
      </w:tr>
      <w:tr w:rsidR="00176F5C" w:rsidRPr="00176F5C" w14:paraId="139A9DE9" w14:textId="77777777" w:rsidTr="00176F5C">
        <w:trPr>
          <w:trHeight w:val="300"/>
          <w:jc w:val="center"/>
        </w:trPr>
        <w:tc>
          <w:tcPr>
            <w:tcW w:w="2660" w:type="dxa"/>
            <w:shd w:val="clear" w:color="000000" w:fill="FFFF00"/>
            <w:noWrap/>
            <w:vAlign w:val="center"/>
            <w:hideMark/>
          </w:tcPr>
          <w:p w14:paraId="22A2B069" w14:textId="77777777" w:rsidR="00176F5C" w:rsidRPr="00176F5C" w:rsidRDefault="00176F5C" w:rsidP="00176F5C">
            <w:pPr>
              <w:spacing w:before="0" w:after="0" w:line="24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176F5C">
              <w:rPr>
                <w:rFonts w:ascii="Calibri" w:hAnsi="Calibri" w:cs="Calibri"/>
                <w:color w:val="000000"/>
                <w:sz w:val="22"/>
                <w:szCs w:val="22"/>
              </w:rPr>
              <w:t>ManWithFruit</w:t>
            </w:r>
            <w:proofErr w:type="spellEnd"/>
          </w:p>
        </w:tc>
        <w:tc>
          <w:tcPr>
            <w:tcW w:w="1500" w:type="dxa"/>
            <w:shd w:val="clear" w:color="000000" w:fill="FFCCCC"/>
            <w:noWrap/>
            <w:vAlign w:val="center"/>
            <w:hideMark/>
          </w:tcPr>
          <w:p w14:paraId="56566FF4" w14:textId="77777777" w:rsidR="00176F5C" w:rsidRPr="00176F5C" w:rsidRDefault="00176F5C" w:rsidP="00176F5C">
            <w:pPr>
              <w:spacing w:before="0" w:after="0" w:line="240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76F5C">
              <w:rPr>
                <w:rFonts w:ascii="Calibri" w:hAnsi="Calibri" w:cs="Calibri"/>
                <w:color w:val="000000"/>
                <w:sz w:val="22"/>
                <w:szCs w:val="22"/>
              </w:rPr>
              <w:t>No overlap</w:t>
            </w:r>
          </w:p>
        </w:tc>
        <w:tc>
          <w:tcPr>
            <w:tcW w:w="1160" w:type="dxa"/>
            <w:shd w:val="clear" w:color="000000" w:fill="FFCCCC"/>
            <w:noWrap/>
            <w:vAlign w:val="center"/>
            <w:hideMark/>
          </w:tcPr>
          <w:p w14:paraId="4D11CC3D" w14:textId="77777777" w:rsidR="00176F5C" w:rsidRPr="00176F5C" w:rsidRDefault="00176F5C" w:rsidP="00176F5C">
            <w:pPr>
              <w:spacing w:before="0" w:after="0" w:line="240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76F5C">
              <w:rPr>
                <w:rFonts w:ascii="Calibri" w:hAnsi="Calibri" w:cs="Calibri"/>
                <w:color w:val="000000"/>
                <w:sz w:val="22"/>
                <w:szCs w:val="22"/>
              </w:rPr>
              <w:t>45.7%</w:t>
            </w:r>
          </w:p>
        </w:tc>
        <w:tc>
          <w:tcPr>
            <w:tcW w:w="1165" w:type="dxa"/>
            <w:shd w:val="clear" w:color="000000" w:fill="FFFFFF"/>
            <w:noWrap/>
            <w:vAlign w:val="center"/>
            <w:hideMark/>
          </w:tcPr>
          <w:p w14:paraId="3ED52FE1" w14:textId="77777777" w:rsidR="00176F5C" w:rsidRPr="00176F5C" w:rsidRDefault="00176F5C" w:rsidP="00176F5C">
            <w:pPr>
              <w:spacing w:before="0" w:after="0" w:line="240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76F5C">
              <w:rPr>
                <w:rFonts w:ascii="Calibri" w:hAnsi="Calibri" w:cs="Calibri"/>
                <w:color w:val="000000"/>
                <w:sz w:val="22"/>
                <w:szCs w:val="22"/>
              </w:rPr>
              <w:t>1.8%</w:t>
            </w:r>
          </w:p>
        </w:tc>
      </w:tr>
    </w:tbl>
    <w:p w14:paraId="369F0982" w14:textId="1ED5878B" w:rsidR="00BB736F" w:rsidRDefault="00BB736F" w:rsidP="00BB736F">
      <w:pPr>
        <w:rPr>
          <w:lang w:eastAsia="zh-CN"/>
        </w:rPr>
      </w:pPr>
      <w:r>
        <w:rPr>
          <w:lang w:eastAsia="zh-CN"/>
        </w:rPr>
        <w:t xml:space="preserve">The following table shows the BD-rate compared to </w:t>
      </w:r>
      <w:proofErr w:type="spellStart"/>
      <w:r>
        <w:rPr>
          <w:lang w:eastAsia="zh-CN"/>
        </w:rPr>
        <w:t>gpcc</w:t>
      </w:r>
      <w:proofErr w:type="spellEnd"/>
      <w:r>
        <w:rPr>
          <w:lang w:eastAsia="zh-CN"/>
        </w:rPr>
        <w:t xml:space="preserve"> anchor:</w:t>
      </w:r>
    </w:p>
    <w:p w14:paraId="446696B3" w14:textId="77777777" w:rsidR="00F21DAD" w:rsidRDefault="00F21DAD" w:rsidP="0077417A">
      <w:pPr>
        <w:rPr>
          <w:lang w:eastAsia="zh-CN"/>
        </w:rPr>
      </w:pPr>
    </w:p>
    <w:tbl>
      <w:tblPr>
        <w:tblW w:w="64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0"/>
        <w:gridCol w:w="1500"/>
        <w:gridCol w:w="1160"/>
        <w:gridCol w:w="1160"/>
      </w:tblGrid>
      <w:tr w:rsidR="00F21DAD" w:rsidRPr="00F21DAD" w14:paraId="5F5839EE" w14:textId="77777777" w:rsidTr="00BB736F">
        <w:trPr>
          <w:trHeight w:val="600"/>
          <w:jc w:val="center"/>
        </w:trPr>
        <w:tc>
          <w:tcPr>
            <w:tcW w:w="2660" w:type="dxa"/>
            <w:shd w:val="clear" w:color="000000" w:fill="FFFFFF"/>
            <w:noWrap/>
            <w:vAlign w:val="center"/>
            <w:hideMark/>
          </w:tcPr>
          <w:p w14:paraId="6EBCDAE5" w14:textId="77777777" w:rsidR="00F21DAD" w:rsidRPr="00F21DAD" w:rsidRDefault="00F21DAD" w:rsidP="00F21DAD">
            <w:pPr>
              <w:spacing w:before="0"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F21DA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Sequence</w:t>
            </w:r>
          </w:p>
        </w:tc>
        <w:tc>
          <w:tcPr>
            <w:tcW w:w="1500" w:type="dxa"/>
            <w:shd w:val="clear" w:color="000000" w:fill="FFFFFF"/>
            <w:vAlign w:val="center"/>
            <w:hideMark/>
          </w:tcPr>
          <w:p w14:paraId="5E266A11" w14:textId="77777777" w:rsidR="00F21DAD" w:rsidRPr="00F21DAD" w:rsidRDefault="00F21DAD" w:rsidP="00F21DAD">
            <w:pPr>
              <w:spacing w:before="0"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F21DA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BD-rate</w:t>
            </w:r>
            <w:r w:rsidRPr="00F21DA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  <w:t>RGB-PSNR</w:t>
            </w:r>
          </w:p>
        </w:tc>
        <w:tc>
          <w:tcPr>
            <w:tcW w:w="1160" w:type="dxa"/>
            <w:shd w:val="clear" w:color="000000" w:fill="FFFFFF"/>
            <w:vAlign w:val="center"/>
            <w:hideMark/>
          </w:tcPr>
          <w:p w14:paraId="02BFF728" w14:textId="77777777" w:rsidR="00F21DAD" w:rsidRPr="00F21DAD" w:rsidRDefault="00F21DAD" w:rsidP="00F21DAD">
            <w:pPr>
              <w:spacing w:before="0"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F21DA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BD-rate</w:t>
            </w:r>
            <w:r w:rsidRPr="00F21DA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  <w:t>YUV-PSNR</w:t>
            </w:r>
          </w:p>
        </w:tc>
        <w:tc>
          <w:tcPr>
            <w:tcW w:w="1160" w:type="dxa"/>
            <w:shd w:val="clear" w:color="000000" w:fill="FFFFFF"/>
            <w:vAlign w:val="center"/>
            <w:hideMark/>
          </w:tcPr>
          <w:p w14:paraId="19795901" w14:textId="77777777" w:rsidR="00F21DAD" w:rsidRPr="00F21DAD" w:rsidRDefault="00F21DAD" w:rsidP="00F21DAD">
            <w:pPr>
              <w:spacing w:before="0"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F21DA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BD-rate</w:t>
            </w:r>
            <w:r w:rsidRPr="00F21DA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  <w:t>YUV-SSIM</w:t>
            </w:r>
          </w:p>
        </w:tc>
      </w:tr>
      <w:tr w:rsidR="00F21DAD" w:rsidRPr="00F21DAD" w14:paraId="1F882AA2" w14:textId="77777777" w:rsidTr="00BB736F">
        <w:trPr>
          <w:trHeight w:val="315"/>
          <w:jc w:val="center"/>
        </w:trPr>
        <w:tc>
          <w:tcPr>
            <w:tcW w:w="2660" w:type="dxa"/>
            <w:shd w:val="clear" w:color="000000" w:fill="FFFF00"/>
            <w:noWrap/>
            <w:vAlign w:val="center"/>
            <w:hideMark/>
          </w:tcPr>
          <w:p w14:paraId="56B343A4" w14:textId="77777777" w:rsidR="00F21DAD" w:rsidRPr="00F21DAD" w:rsidRDefault="00F21DAD" w:rsidP="00F21DAD">
            <w:pPr>
              <w:spacing w:before="0" w:after="0" w:line="24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F21DAD">
              <w:rPr>
                <w:rFonts w:ascii="Calibri" w:hAnsi="Calibri" w:cs="Calibri"/>
                <w:color w:val="000000"/>
                <w:sz w:val="22"/>
                <w:szCs w:val="22"/>
              </w:rPr>
              <w:t>bartender_track</w:t>
            </w:r>
            <w:proofErr w:type="spellEnd"/>
          </w:p>
        </w:tc>
        <w:tc>
          <w:tcPr>
            <w:tcW w:w="1500" w:type="dxa"/>
            <w:shd w:val="clear" w:color="000000" w:fill="CCFFCC"/>
            <w:noWrap/>
            <w:vAlign w:val="center"/>
            <w:hideMark/>
          </w:tcPr>
          <w:p w14:paraId="3636BECC" w14:textId="77777777" w:rsidR="00F21DAD" w:rsidRPr="00F21DAD" w:rsidRDefault="00F21DAD" w:rsidP="00F21DAD">
            <w:pPr>
              <w:spacing w:before="0" w:after="0" w:line="240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21DAD">
              <w:rPr>
                <w:rFonts w:ascii="Calibri" w:hAnsi="Calibri" w:cs="Calibri"/>
                <w:color w:val="000000"/>
                <w:sz w:val="22"/>
                <w:szCs w:val="22"/>
              </w:rPr>
              <w:t>-15.4%</w:t>
            </w:r>
          </w:p>
        </w:tc>
        <w:tc>
          <w:tcPr>
            <w:tcW w:w="1160" w:type="dxa"/>
            <w:shd w:val="clear" w:color="000000" w:fill="CCFFCC"/>
            <w:noWrap/>
            <w:vAlign w:val="center"/>
            <w:hideMark/>
          </w:tcPr>
          <w:p w14:paraId="6D42783D" w14:textId="77777777" w:rsidR="00F21DAD" w:rsidRPr="00F21DAD" w:rsidRDefault="00F21DAD" w:rsidP="00F21DAD">
            <w:pPr>
              <w:spacing w:before="0" w:after="0" w:line="240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21DAD">
              <w:rPr>
                <w:rFonts w:ascii="Calibri" w:hAnsi="Calibri" w:cs="Calibri"/>
                <w:color w:val="000000"/>
                <w:sz w:val="22"/>
                <w:szCs w:val="22"/>
              </w:rPr>
              <w:t>-14.2%</w:t>
            </w:r>
          </w:p>
        </w:tc>
        <w:tc>
          <w:tcPr>
            <w:tcW w:w="1160" w:type="dxa"/>
            <w:shd w:val="clear" w:color="000000" w:fill="FFFFFF"/>
            <w:noWrap/>
            <w:vAlign w:val="center"/>
            <w:hideMark/>
          </w:tcPr>
          <w:p w14:paraId="2A0BBE16" w14:textId="77777777" w:rsidR="00F21DAD" w:rsidRPr="00F21DAD" w:rsidRDefault="00F21DAD" w:rsidP="00F21DAD">
            <w:pPr>
              <w:spacing w:before="0" w:after="0" w:line="240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21DAD">
              <w:rPr>
                <w:rFonts w:ascii="Calibri" w:hAnsi="Calibri" w:cs="Calibri"/>
                <w:color w:val="000000"/>
                <w:sz w:val="22"/>
                <w:szCs w:val="22"/>
              </w:rPr>
              <w:t>2.9%</w:t>
            </w:r>
          </w:p>
        </w:tc>
      </w:tr>
      <w:tr w:rsidR="00F21DAD" w:rsidRPr="00F21DAD" w14:paraId="67FEC6B1" w14:textId="77777777" w:rsidTr="00BB736F">
        <w:trPr>
          <w:trHeight w:val="315"/>
          <w:jc w:val="center"/>
        </w:trPr>
        <w:tc>
          <w:tcPr>
            <w:tcW w:w="2660" w:type="dxa"/>
            <w:shd w:val="clear" w:color="000000" w:fill="FFFF00"/>
            <w:noWrap/>
            <w:vAlign w:val="center"/>
            <w:hideMark/>
          </w:tcPr>
          <w:p w14:paraId="45D85E1F" w14:textId="77777777" w:rsidR="00F21DAD" w:rsidRPr="00F21DAD" w:rsidRDefault="00F21DAD" w:rsidP="00F21DAD">
            <w:pPr>
              <w:spacing w:before="0" w:after="0" w:line="24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F21DAD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breakfast_track</w:t>
            </w:r>
            <w:proofErr w:type="spellEnd"/>
          </w:p>
        </w:tc>
        <w:tc>
          <w:tcPr>
            <w:tcW w:w="1500" w:type="dxa"/>
            <w:shd w:val="clear" w:color="000000" w:fill="CCFFCC"/>
            <w:noWrap/>
            <w:vAlign w:val="center"/>
            <w:hideMark/>
          </w:tcPr>
          <w:p w14:paraId="189F99DD" w14:textId="77777777" w:rsidR="00F21DAD" w:rsidRPr="00F21DAD" w:rsidRDefault="00F21DAD" w:rsidP="00F21DAD">
            <w:pPr>
              <w:spacing w:before="0" w:after="0" w:line="240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21DAD">
              <w:rPr>
                <w:rFonts w:ascii="Calibri" w:hAnsi="Calibri" w:cs="Calibri"/>
                <w:color w:val="000000"/>
                <w:sz w:val="22"/>
                <w:szCs w:val="22"/>
              </w:rPr>
              <w:t>-31.6%</w:t>
            </w:r>
          </w:p>
        </w:tc>
        <w:tc>
          <w:tcPr>
            <w:tcW w:w="1160" w:type="dxa"/>
            <w:shd w:val="clear" w:color="000000" w:fill="CCFFCC"/>
            <w:noWrap/>
            <w:vAlign w:val="center"/>
            <w:hideMark/>
          </w:tcPr>
          <w:p w14:paraId="3DDE7B84" w14:textId="77777777" w:rsidR="00F21DAD" w:rsidRPr="00F21DAD" w:rsidRDefault="00F21DAD" w:rsidP="00F21DAD">
            <w:pPr>
              <w:spacing w:before="0" w:after="0" w:line="240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21DAD">
              <w:rPr>
                <w:rFonts w:ascii="Calibri" w:hAnsi="Calibri" w:cs="Calibri"/>
                <w:color w:val="000000"/>
                <w:sz w:val="22"/>
                <w:szCs w:val="22"/>
              </w:rPr>
              <w:t>-25.5%</w:t>
            </w:r>
          </w:p>
        </w:tc>
        <w:tc>
          <w:tcPr>
            <w:tcW w:w="1160" w:type="dxa"/>
            <w:shd w:val="clear" w:color="000000" w:fill="FFFFFF"/>
            <w:noWrap/>
            <w:vAlign w:val="center"/>
            <w:hideMark/>
          </w:tcPr>
          <w:p w14:paraId="1B3554B1" w14:textId="77777777" w:rsidR="00F21DAD" w:rsidRPr="00F21DAD" w:rsidRDefault="00F21DAD" w:rsidP="00F21DAD">
            <w:pPr>
              <w:spacing w:before="0" w:after="0" w:line="240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21DAD">
              <w:rPr>
                <w:rFonts w:ascii="Calibri" w:hAnsi="Calibri" w:cs="Calibri"/>
                <w:color w:val="000000"/>
                <w:sz w:val="22"/>
                <w:szCs w:val="22"/>
              </w:rPr>
              <w:t>-1.1%</w:t>
            </w:r>
          </w:p>
        </w:tc>
      </w:tr>
      <w:tr w:rsidR="00F21DAD" w:rsidRPr="00F21DAD" w14:paraId="635AE41A" w14:textId="77777777" w:rsidTr="00BB736F">
        <w:trPr>
          <w:trHeight w:val="315"/>
          <w:jc w:val="center"/>
        </w:trPr>
        <w:tc>
          <w:tcPr>
            <w:tcW w:w="2660" w:type="dxa"/>
            <w:shd w:val="clear" w:color="000000" w:fill="FFFF00"/>
            <w:noWrap/>
            <w:vAlign w:val="center"/>
            <w:hideMark/>
          </w:tcPr>
          <w:p w14:paraId="34195D93" w14:textId="77777777" w:rsidR="00F21DAD" w:rsidRPr="00F21DAD" w:rsidRDefault="00F21DAD" w:rsidP="00F21DAD">
            <w:pPr>
              <w:spacing w:before="0" w:after="0" w:line="24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F21DAD">
              <w:rPr>
                <w:rFonts w:ascii="Calibri" w:hAnsi="Calibri" w:cs="Calibri"/>
                <w:color w:val="000000"/>
                <w:sz w:val="22"/>
                <w:szCs w:val="22"/>
              </w:rPr>
              <w:t>cinema_track</w:t>
            </w:r>
            <w:proofErr w:type="spellEnd"/>
          </w:p>
        </w:tc>
        <w:tc>
          <w:tcPr>
            <w:tcW w:w="1500" w:type="dxa"/>
            <w:shd w:val="clear" w:color="000000" w:fill="CCFFCC"/>
            <w:noWrap/>
            <w:vAlign w:val="center"/>
            <w:hideMark/>
          </w:tcPr>
          <w:p w14:paraId="4C27B21C" w14:textId="77777777" w:rsidR="00F21DAD" w:rsidRPr="00F21DAD" w:rsidRDefault="00F21DAD" w:rsidP="00F21DAD">
            <w:pPr>
              <w:spacing w:before="0" w:after="0" w:line="240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21DAD">
              <w:rPr>
                <w:rFonts w:ascii="Calibri" w:hAnsi="Calibri" w:cs="Calibri"/>
                <w:color w:val="000000"/>
                <w:sz w:val="22"/>
                <w:szCs w:val="22"/>
              </w:rPr>
              <w:t>-21.4%</w:t>
            </w:r>
          </w:p>
        </w:tc>
        <w:tc>
          <w:tcPr>
            <w:tcW w:w="1160" w:type="dxa"/>
            <w:shd w:val="clear" w:color="000000" w:fill="CCFFCC"/>
            <w:noWrap/>
            <w:vAlign w:val="center"/>
            <w:hideMark/>
          </w:tcPr>
          <w:p w14:paraId="29E8B09E" w14:textId="77777777" w:rsidR="00F21DAD" w:rsidRPr="00F21DAD" w:rsidRDefault="00F21DAD" w:rsidP="00F21DAD">
            <w:pPr>
              <w:spacing w:before="0" w:after="0" w:line="240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21DAD">
              <w:rPr>
                <w:rFonts w:ascii="Calibri" w:hAnsi="Calibri" w:cs="Calibri"/>
                <w:color w:val="000000"/>
                <w:sz w:val="22"/>
                <w:szCs w:val="22"/>
              </w:rPr>
              <w:t>-17.4%</w:t>
            </w:r>
          </w:p>
        </w:tc>
        <w:tc>
          <w:tcPr>
            <w:tcW w:w="1160" w:type="dxa"/>
            <w:shd w:val="clear" w:color="000000" w:fill="FFCCCC"/>
            <w:noWrap/>
            <w:vAlign w:val="center"/>
            <w:hideMark/>
          </w:tcPr>
          <w:p w14:paraId="5ECC6C12" w14:textId="77777777" w:rsidR="00F21DAD" w:rsidRPr="00F21DAD" w:rsidRDefault="00F21DAD" w:rsidP="00F21DAD">
            <w:pPr>
              <w:spacing w:before="0" w:after="0" w:line="240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21DAD">
              <w:rPr>
                <w:rFonts w:ascii="Calibri" w:hAnsi="Calibri" w:cs="Calibri"/>
                <w:color w:val="000000"/>
                <w:sz w:val="22"/>
                <w:szCs w:val="22"/>
              </w:rPr>
              <w:t>7.5%</w:t>
            </w:r>
          </w:p>
        </w:tc>
      </w:tr>
      <w:tr w:rsidR="00F21DAD" w:rsidRPr="00F21DAD" w14:paraId="7A49662F" w14:textId="77777777" w:rsidTr="00BB736F">
        <w:trPr>
          <w:trHeight w:val="315"/>
          <w:jc w:val="center"/>
        </w:trPr>
        <w:tc>
          <w:tcPr>
            <w:tcW w:w="2660" w:type="dxa"/>
            <w:shd w:val="clear" w:color="000000" w:fill="FFFFFF"/>
            <w:noWrap/>
            <w:vAlign w:val="center"/>
            <w:hideMark/>
          </w:tcPr>
          <w:p w14:paraId="30ED9310" w14:textId="77777777" w:rsidR="00F21DAD" w:rsidRPr="00F21DAD" w:rsidRDefault="00F21DAD" w:rsidP="00F21DAD">
            <w:pPr>
              <w:spacing w:before="0" w:after="0" w:line="240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21DAD">
              <w:rPr>
                <w:rFonts w:ascii="Calibri" w:hAnsi="Calibri" w:cs="Calibri"/>
                <w:color w:val="000000"/>
                <w:sz w:val="22"/>
                <w:szCs w:val="22"/>
              </w:rPr>
              <w:t>Average</w:t>
            </w:r>
          </w:p>
        </w:tc>
        <w:tc>
          <w:tcPr>
            <w:tcW w:w="1500" w:type="dxa"/>
            <w:shd w:val="clear" w:color="000000" w:fill="CCFFCC"/>
            <w:noWrap/>
            <w:vAlign w:val="center"/>
            <w:hideMark/>
          </w:tcPr>
          <w:p w14:paraId="252F8995" w14:textId="77777777" w:rsidR="00F21DAD" w:rsidRPr="00F21DAD" w:rsidRDefault="00F21DAD" w:rsidP="00F21DAD">
            <w:pPr>
              <w:spacing w:before="0"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 w:rsidRPr="00F21DAD">
              <w:rPr>
                <w:rFonts w:ascii="Calibri" w:hAnsi="Calibri" w:cs="Calibri"/>
                <w:color w:val="000000"/>
              </w:rPr>
              <w:t>-22.8%</w:t>
            </w:r>
          </w:p>
        </w:tc>
        <w:tc>
          <w:tcPr>
            <w:tcW w:w="1160" w:type="dxa"/>
            <w:shd w:val="clear" w:color="000000" w:fill="CCFFCC"/>
            <w:noWrap/>
            <w:vAlign w:val="center"/>
            <w:hideMark/>
          </w:tcPr>
          <w:p w14:paraId="2BBDD885" w14:textId="77777777" w:rsidR="00F21DAD" w:rsidRPr="00F21DAD" w:rsidRDefault="00F21DAD" w:rsidP="00F21DAD">
            <w:pPr>
              <w:spacing w:before="0"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 w:rsidRPr="00F21DAD">
              <w:rPr>
                <w:rFonts w:ascii="Calibri" w:hAnsi="Calibri" w:cs="Calibri"/>
                <w:color w:val="000000"/>
              </w:rPr>
              <w:t>-19.0%</w:t>
            </w:r>
          </w:p>
        </w:tc>
        <w:tc>
          <w:tcPr>
            <w:tcW w:w="1160" w:type="dxa"/>
            <w:shd w:val="clear" w:color="000000" w:fill="FFCCCC"/>
            <w:noWrap/>
            <w:vAlign w:val="center"/>
            <w:hideMark/>
          </w:tcPr>
          <w:p w14:paraId="2D28336B" w14:textId="77777777" w:rsidR="00F21DAD" w:rsidRPr="00F21DAD" w:rsidRDefault="00F21DAD" w:rsidP="00F21DAD">
            <w:pPr>
              <w:spacing w:before="0"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 w:rsidRPr="00F21DAD">
              <w:rPr>
                <w:rFonts w:ascii="Calibri" w:hAnsi="Calibri" w:cs="Calibri"/>
                <w:color w:val="000000"/>
              </w:rPr>
              <w:t>3.1%</w:t>
            </w:r>
          </w:p>
        </w:tc>
      </w:tr>
      <w:tr w:rsidR="00BB736F" w:rsidRPr="00BB736F" w14:paraId="2DCBF9D1" w14:textId="77777777" w:rsidTr="00BB736F">
        <w:trPr>
          <w:trHeight w:val="315"/>
          <w:jc w:val="center"/>
        </w:trPr>
        <w:tc>
          <w:tcPr>
            <w:tcW w:w="2660" w:type="dxa"/>
            <w:shd w:val="clear" w:color="000000" w:fill="FFFFFF"/>
            <w:noWrap/>
            <w:vAlign w:val="center"/>
            <w:hideMark/>
          </w:tcPr>
          <w:p w14:paraId="313BD70B" w14:textId="77777777" w:rsidR="00BB736F" w:rsidRPr="00BB736F" w:rsidRDefault="00BB736F" w:rsidP="00BB736F">
            <w:pPr>
              <w:spacing w:before="0" w:after="0" w:line="240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BB736F">
              <w:rPr>
                <w:rFonts w:ascii="Calibri" w:hAnsi="Calibri" w:cs="Calibri"/>
                <w:color w:val="000000"/>
                <w:sz w:val="22"/>
                <w:szCs w:val="22"/>
              </w:rPr>
              <w:t>ManWithFruit</w:t>
            </w:r>
            <w:proofErr w:type="spellEnd"/>
          </w:p>
        </w:tc>
        <w:tc>
          <w:tcPr>
            <w:tcW w:w="1500" w:type="dxa"/>
            <w:shd w:val="clear" w:color="000000" w:fill="CCFFCC"/>
            <w:noWrap/>
            <w:vAlign w:val="center"/>
            <w:hideMark/>
          </w:tcPr>
          <w:p w14:paraId="5FB58627" w14:textId="77777777" w:rsidR="00BB736F" w:rsidRPr="00BB736F" w:rsidRDefault="00BB736F" w:rsidP="00BB736F">
            <w:pPr>
              <w:spacing w:before="0"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 w:rsidRPr="00BB736F">
              <w:rPr>
                <w:rFonts w:ascii="Calibri" w:hAnsi="Calibri" w:cs="Calibri"/>
                <w:color w:val="000000"/>
              </w:rPr>
              <w:t>#VALUE!</w:t>
            </w:r>
          </w:p>
        </w:tc>
        <w:tc>
          <w:tcPr>
            <w:tcW w:w="1160" w:type="dxa"/>
            <w:shd w:val="clear" w:color="000000" w:fill="CCFFCC"/>
            <w:noWrap/>
            <w:vAlign w:val="center"/>
            <w:hideMark/>
          </w:tcPr>
          <w:p w14:paraId="51E8791B" w14:textId="77777777" w:rsidR="00BB736F" w:rsidRPr="00BB736F" w:rsidRDefault="00BB736F" w:rsidP="00BB736F">
            <w:pPr>
              <w:spacing w:before="0"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 w:rsidRPr="00BB736F">
              <w:rPr>
                <w:rFonts w:ascii="Calibri" w:hAnsi="Calibri" w:cs="Calibri"/>
                <w:color w:val="000000"/>
              </w:rPr>
              <w:t>#VALUE!</w:t>
            </w:r>
          </w:p>
        </w:tc>
        <w:tc>
          <w:tcPr>
            <w:tcW w:w="1160" w:type="dxa"/>
            <w:shd w:val="clear" w:color="000000" w:fill="FFCCCC"/>
            <w:noWrap/>
            <w:vAlign w:val="center"/>
            <w:hideMark/>
          </w:tcPr>
          <w:p w14:paraId="5E7AF313" w14:textId="77777777" w:rsidR="00BB736F" w:rsidRPr="00BB736F" w:rsidRDefault="00BB736F" w:rsidP="00BB736F">
            <w:pPr>
              <w:spacing w:before="0"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 w:rsidRPr="00BB736F">
              <w:rPr>
                <w:rFonts w:ascii="Calibri" w:hAnsi="Calibri" w:cs="Calibri"/>
                <w:color w:val="000000"/>
              </w:rPr>
              <w:t>#VALUE!</w:t>
            </w:r>
          </w:p>
        </w:tc>
      </w:tr>
    </w:tbl>
    <w:p w14:paraId="39800044" w14:textId="330460F5" w:rsidR="00F21DAD" w:rsidRDefault="00ED0249" w:rsidP="0077417A">
      <w:pPr>
        <w:rPr>
          <w:lang w:eastAsia="zh-CN"/>
        </w:rPr>
      </w:pPr>
      <w:r w:rsidRPr="00ED0249">
        <w:rPr>
          <w:lang w:eastAsia="zh-CN"/>
        </w:rPr>
        <w:t>Note: The results for the Man with Fruit sequence do not appear consistent and require further study to refine the coding parameters</w:t>
      </w:r>
      <w:r>
        <w:rPr>
          <w:lang w:eastAsia="zh-CN"/>
        </w:rPr>
        <w:t>.</w:t>
      </w:r>
      <w:r w:rsidR="00FB31EA">
        <w:rPr>
          <w:lang w:eastAsia="zh-CN"/>
        </w:rPr>
        <w:t xml:space="preserve"> The image size parameters use</w:t>
      </w:r>
      <w:r w:rsidR="00E17E1A">
        <w:rPr>
          <w:lang w:eastAsia="zh-CN"/>
        </w:rPr>
        <w:t>d by the metric software need to be more studied.</w:t>
      </w:r>
    </w:p>
    <w:p w14:paraId="059C758F" w14:textId="3859750E" w:rsidR="00ED0249" w:rsidRDefault="00ED0249" w:rsidP="0077417A">
      <w:pPr>
        <w:rPr>
          <w:lang w:eastAsia="zh-CN"/>
        </w:rPr>
      </w:pPr>
      <w:r>
        <w:rPr>
          <w:lang w:eastAsia="zh-CN"/>
        </w:rPr>
        <w:t xml:space="preserve">The previous results shows that the proposed configurations </w:t>
      </w:r>
      <w:r w:rsidR="00750360">
        <w:rPr>
          <w:lang w:eastAsia="zh-CN"/>
        </w:rPr>
        <w:t>outperform</w:t>
      </w:r>
      <w:r>
        <w:rPr>
          <w:lang w:eastAsia="zh-CN"/>
        </w:rPr>
        <w:t xml:space="preserve"> the </w:t>
      </w:r>
      <w:r w:rsidR="00750360">
        <w:rPr>
          <w:lang w:eastAsia="zh-CN"/>
        </w:rPr>
        <w:t>GPCC and Video anchors.</w:t>
      </w:r>
    </w:p>
    <w:p w14:paraId="770760F8" w14:textId="61DB0838" w:rsidR="00DA369C" w:rsidRDefault="007A0AEF" w:rsidP="007A0AEF">
      <w:pPr>
        <w:pStyle w:val="Heading1"/>
        <w:rPr>
          <w:noProof/>
        </w:rPr>
      </w:pPr>
      <w:r>
        <w:rPr>
          <w:noProof/>
        </w:rPr>
        <w:t>Conclusion</w:t>
      </w:r>
    </w:p>
    <w:p w14:paraId="79ECDA47" w14:textId="578CD491" w:rsidR="007A0AEF" w:rsidRDefault="007A0AEF" w:rsidP="007A0AEF">
      <w:pPr>
        <w:rPr>
          <w:lang w:eastAsia="zh-CN"/>
        </w:rPr>
      </w:pPr>
      <w:r>
        <w:rPr>
          <w:lang w:eastAsia="zh-CN"/>
        </w:rPr>
        <w:t xml:space="preserve">Based on the previous results, we propose that the </w:t>
      </w:r>
      <w:r w:rsidR="004241A9">
        <w:rPr>
          <w:lang w:eastAsia="zh-CN"/>
        </w:rPr>
        <w:t xml:space="preserve">previous </w:t>
      </w:r>
      <w:r w:rsidR="0077417A">
        <w:rPr>
          <w:lang w:eastAsia="zh-CN"/>
        </w:rPr>
        <w:t xml:space="preserve">defined configurations are used for the future common test conditions. </w:t>
      </w:r>
    </w:p>
    <w:p w14:paraId="7AECCF8D" w14:textId="77777777" w:rsidR="0077417A" w:rsidRPr="007A0AEF" w:rsidRDefault="0077417A" w:rsidP="007A0AEF">
      <w:pPr>
        <w:rPr>
          <w:lang w:eastAsia="zh-CN"/>
        </w:rPr>
      </w:pPr>
    </w:p>
    <w:p w14:paraId="766E4963" w14:textId="77777777" w:rsidR="00DA369C" w:rsidRDefault="00DA369C" w:rsidP="003B0CA4">
      <w:pPr>
        <w:rPr>
          <w:noProof/>
        </w:rPr>
      </w:pPr>
    </w:p>
    <w:p w14:paraId="1C620BED" w14:textId="77777777" w:rsidR="0067255E" w:rsidRPr="0067255E" w:rsidRDefault="0067255E" w:rsidP="0067255E"/>
    <w:p w14:paraId="0582A4B7" w14:textId="77777777" w:rsidR="0067255E" w:rsidRPr="0067255E" w:rsidRDefault="0067255E" w:rsidP="0067255E"/>
    <w:p w14:paraId="0E7EA144" w14:textId="77777777" w:rsidR="0067255E" w:rsidRPr="0067255E" w:rsidRDefault="0067255E" w:rsidP="0067255E"/>
    <w:p w14:paraId="58FB4B8D" w14:textId="3B8E3651" w:rsidR="0067255E" w:rsidRPr="0067255E" w:rsidRDefault="0067255E" w:rsidP="0067255E">
      <w:pPr>
        <w:tabs>
          <w:tab w:val="left" w:pos="6046"/>
        </w:tabs>
      </w:pPr>
      <w:r>
        <w:tab/>
      </w:r>
    </w:p>
    <w:p w14:paraId="40F1343B" w14:textId="61AB68C0" w:rsidR="003B0CA4" w:rsidRPr="003B0CA4" w:rsidRDefault="00D263A5" w:rsidP="003B0CA4">
      <w:pPr>
        <w:rPr>
          <w:lang w:eastAsia="zh-CN"/>
        </w:rPr>
      </w:pPr>
      <w:r>
        <w:rPr>
          <w:lang w:eastAsia="zh-CN"/>
        </w:rPr>
        <w:t xml:space="preserve"> </w:t>
      </w:r>
    </w:p>
    <w:sectPr w:rsidR="003B0CA4" w:rsidRPr="003B0CA4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7" w:h="16840"/>
      <w:pgMar w:top="1418" w:right="1134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08DE4" w14:textId="77777777" w:rsidR="005B7523" w:rsidRDefault="005B7523" w:rsidP="008E59C7">
      <w:pPr>
        <w:spacing w:before="0" w:after="0" w:line="240" w:lineRule="auto"/>
      </w:pPr>
      <w:r>
        <w:separator/>
      </w:r>
    </w:p>
  </w:endnote>
  <w:endnote w:type="continuationSeparator" w:id="0">
    <w:p w14:paraId="7231939B" w14:textId="77777777" w:rsidR="005B7523" w:rsidRDefault="005B7523" w:rsidP="008E59C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alatino">
    <w:charset w:val="01"/>
    <w:family w:val="roman"/>
    <w:pitch w:val="variable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NewRomanPSMT">
    <w:altName w:val="Times New Roman"/>
    <w:charset w:val="01"/>
    <w:family w:val="roman"/>
    <w:pitch w:val="variable"/>
  </w:font>
  <w:font w:name="CMMI10">
    <w:altName w:val="Cambria"/>
    <w:charset w:val="01"/>
    <w:family w:val="roman"/>
    <w:pitch w:val="variable"/>
  </w:font>
  <w:font w:name="CMSY8">
    <w:altName w:val="Cambria"/>
    <w:charset w:val="01"/>
    <w:family w:val="roman"/>
    <w:pitch w:val="variable"/>
  </w:font>
  <w:font w:name="LMMono10-Regular-Identity-H">
    <w:altName w:val="Cambria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62C15" w14:textId="77777777" w:rsidR="0067255E" w:rsidRDefault="006725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64478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74C81B" w14:textId="0FEF8DCF" w:rsidR="008E59C7" w:rsidRDefault="008E59C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122187D" w14:textId="77777777" w:rsidR="008E59C7" w:rsidRDefault="008E59C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BBCDF" w14:textId="77777777" w:rsidR="0067255E" w:rsidRDefault="006725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0C2C3" w14:textId="77777777" w:rsidR="005B7523" w:rsidRDefault="005B7523" w:rsidP="008E59C7">
      <w:pPr>
        <w:spacing w:before="0" w:after="0" w:line="240" w:lineRule="auto"/>
      </w:pPr>
      <w:r>
        <w:separator/>
      </w:r>
    </w:p>
  </w:footnote>
  <w:footnote w:type="continuationSeparator" w:id="0">
    <w:p w14:paraId="2AAF406C" w14:textId="77777777" w:rsidR="005B7523" w:rsidRDefault="005B7523" w:rsidP="008E59C7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D44E8" w14:textId="77777777" w:rsidR="0067255E" w:rsidRDefault="0067255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4154F" w14:textId="77777777" w:rsidR="0067255E" w:rsidRDefault="0067255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5E6BF" w14:textId="77777777" w:rsidR="0067255E" w:rsidRDefault="0067255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multilevel"/>
    <w:tmpl w:val="9760ACD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40"/>
        <w:szCs w:val="4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2"/>
      <w:numFmt w:val="decimal"/>
      <w:isLgl/>
      <w:lvlText w:val="%1.%2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 w15:restartNumberingAfterBreak="0">
    <w:nsid w:val="00770ED7"/>
    <w:multiLevelType w:val="multilevel"/>
    <w:tmpl w:val="E0EC761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E202703"/>
    <w:multiLevelType w:val="multilevel"/>
    <w:tmpl w:val="CB84318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1A81CD2"/>
    <w:multiLevelType w:val="multilevel"/>
    <w:tmpl w:val="BDDACEA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476198D"/>
    <w:multiLevelType w:val="multilevel"/>
    <w:tmpl w:val="D2FE0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410E5"/>
    <w:multiLevelType w:val="multilevel"/>
    <w:tmpl w:val="20CEF14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6" w15:restartNumberingAfterBreak="0">
    <w:nsid w:val="18E424B1"/>
    <w:multiLevelType w:val="hybridMultilevel"/>
    <w:tmpl w:val="181A1452"/>
    <w:lvl w:ilvl="0" w:tplc="D44C1424">
      <w:start w:val="2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0F1330"/>
    <w:multiLevelType w:val="hybridMultilevel"/>
    <w:tmpl w:val="987AECC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2118F9"/>
    <w:multiLevelType w:val="multilevel"/>
    <w:tmpl w:val="20CEF14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9" w15:restartNumberingAfterBreak="0">
    <w:nsid w:val="25FD176C"/>
    <w:multiLevelType w:val="hybridMultilevel"/>
    <w:tmpl w:val="E0A6BC28"/>
    <w:lvl w:ilvl="0" w:tplc="5F26878E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6528A9"/>
    <w:multiLevelType w:val="multilevel"/>
    <w:tmpl w:val="4434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10591A"/>
    <w:multiLevelType w:val="hybridMultilevel"/>
    <w:tmpl w:val="E24CFFCE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2" w15:restartNumberingAfterBreak="0">
    <w:nsid w:val="31967B71"/>
    <w:multiLevelType w:val="hybridMultilevel"/>
    <w:tmpl w:val="6FB86E62"/>
    <w:lvl w:ilvl="0" w:tplc="9D567C56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385017"/>
    <w:multiLevelType w:val="hybridMultilevel"/>
    <w:tmpl w:val="F3A47D90"/>
    <w:lvl w:ilvl="0" w:tplc="8B1E6932">
      <w:start w:val="1"/>
      <w:numFmt w:val="bullet"/>
      <w:pStyle w:val="Liste1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Times New Roman" w:hint="default"/>
      </w:rPr>
    </w:lvl>
    <w:lvl w:ilvl="2" w:tplc="0407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Times New Roman" w:hint="default"/>
      </w:rPr>
    </w:lvl>
    <w:lvl w:ilvl="5" w:tplc="0407000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Times New Roman" w:hint="default"/>
      </w:rPr>
    </w:lvl>
    <w:lvl w:ilvl="8" w:tplc="0407000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4" w15:restartNumberingAfterBreak="0">
    <w:nsid w:val="37A02C37"/>
    <w:multiLevelType w:val="multilevel"/>
    <w:tmpl w:val="00701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B71FB2"/>
    <w:multiLevelType w:val="multilevel"/>
    <w:tmpl w:val="20CEF14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16" w15:restartNumberingAfterBreak="0">
    <w:nsid w:val="3ADC41FD"/>
    <w:multiLevelType w:val="multilevel"/>
    <w:tmpl w:val="7DE4FFC0"/>
    <w:lvl w:ilvl="0">
      <w:start w:val="1"/>
      <w:numFmt w:val="upperLetter"/>
      <w:pStyle w:val="ANNEX"/>
      <w:suff w:val="nothing"/>
      <w:lvlText w:val="Annex %1"/>
      <w:lvlJc w:val="left"/>
      <w:pPr>
        <w:ind w:left="1170" w:firstLine="0"/>
      </w:pPr>
      <w:rPr>
        <w:rFonts w:ascii="Cambria" w:hAnsi="Cambria" w:cs="Times New Roman" w:hint="default"/>
        <w:b/>
        <w:i w:val="0"/>
        <w:sz w:val="28"/>
        <w:szCs w:val="28"/>
      </w:rPr>
    </w:lvl>
    <w:lvl w:ilvl="1">
      <w:start w:val="1"/>
      <w:numFmt w:val="decimal"/>
      <w:pStyle w:val="a2"/>
      <w:lvlText w:val="%1.%2"/>
      <w:lvlJc w:val="left"/>
      <w:pPr>
        <w:tabs>
          <w:tab w:val="num" w:pos="360"/>
        </w:tabs>
        <w:ind w:left="0" w:firstLine="0"/>
      </w:pPr>
      <w:rPr>
        <w:rFonts w:cs="Times New Roman" w:hint="default"/>
        <w:b/>
        <w:i w:val="0"/>
      </w:rPr>
    </w:lvl>
    <w:lvl w:ilvl="2">
      <w:start w:val="1"/>
      <w:numFmt w:val="decimal"/>
      <w:pStyle w:val="a3"/>
      <w:lvlText w:val="%1.%2.%3"/>
      <w:lvlJc w:val="left"/>
      <w:pPr>
        <w:tabs>
          <w:tab w:val="num" w:pos="720"/>
        </w:tabs>
        <w:ind w:left="0" w:firstLine="0"/>
      </w:pPr>
      <w:rPr>
        <w:rFonts w:cs="Times New Roman" w:hint="default"/>
        <w:b/>
        <w:i w:val="0"/>
      </w:rPr>
    </w:lvl>
    <w:lvl w:ilvl="3">
      <w:start w:val="1"/>
      <w:numFmt w:val="decimal"/>
      <w:pStyle w:val="a4"/>
      <w:lvlText w:val="%1.%2.%3.%4"/>
      <w:lvlJc w:val="left"/>
      <w:pPr>
        <w:tabs>
          <w:tab w:val="num" w:pos="1080"/>
        </w:tabs>
        <w:ind w:left="0" w:firstLine="0"/>
      </w:pPr>
      <w:rPr>
        <w:rFonts w:cs="Times New Roman" w:hint="default"/>
        <w:b/>
        <w:i w:val="0"/>
      </w:rPr>
    </w:lvl>
    <w:lvl w:ilvl="4">
      <w:start w:val="1"/>
      <w:numFmt w:val="decimal"/>
      <w:pStyle w:val="a5"/>
      <w:lvlText w:val="%1.%2.%3.%4.%5"/>
      <w:lvlJc w:val="left"/>
      <w:pPr>
        <w:tabs>
          <w:tab w:val="num" w:pos="1080"/>
        </w:tabs>
        <w:ind w:left="0" w:firstLine="0"/>
      </w:pPr>
      <w:rPr>
        <w:rFonts w:cs="Times New Roman" w:hint="default"/>
        <w:b/>
        <w:i w:val="0"/>
      </w:rPr>
    </w:lvl>
    <w:lvl w:ilvl="5">
      <w:start w:val="1"/>
      <w:numFmt w:val="decimal"/>
      <w:pStyle w:val="a6"/>
      <w:lvlText w:val="%1.%2.%3.%4.%5.%6"/>
      <w:lvlJc w:val="left"/>
      <w:pPr>
        <w:tabs>
          <w:tab w:val="num" w:pos="1440"/>
        </w:tabs>
        <w:ind w:left="0" w:firstLine="0"/>
      </w:pPr>
      <w:rPr>
        <w:rFonts w:cs="Times New Roman" w:hint="default"/>
        <w:b/>
        <w:i w:val="0"/>
      </w:rPr>
    </w:lvl>
    <w:lvl w:ilvl="6">
      <w:start w:val="1"/>
      <w:numFmt w:val="decimal"/>
      <w:lvlRestart w:val="1"/>
      <w:suff w:val="space"/>
      <w:lvlText w:val="Figure %1.%7 —"/>
      <w:lvlJc w:val="left"/>
      <w:pPr>
        <w:ind w:left="0" w:firstLine="0"/>
      </w:pPr>
      <w:rPr>
        <w:rFonts w:cs="Times New Roman" w:hint="default"/>
      </w:rPr>
    </w:lvl>
    <w:lvl w:ilvl="7">
      <w:start w:val="1"/>
      <w:numFmt w:val="decimal"/>
      <w:lvlRestart w:val="1"/>
      <w:suff w:val="space"/>
      <w:lvlText w:val="Table %1.%8 —"/>
      <w:lvlJc w:val="left"/>
      <w:pPr>
        <w:ind w:left="0" w:firstLine="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0" w:firstLine="0"/>
      </w:pPr>
      <w:rPr>
        <w:rFonts w:cs="Times New Roman" w:hint="default"/>
      </w:rPr>
    </w:lvl>
  </w:abstractNum>
  <w:abstractNum w:abstractNumId="17" w15:restartNumberingAfterBreak="0">
    <w:nsid w:val="3B8D428A"/>
    <w:multiLevelType w:val="multilevel"/>
    <w:tmpl w:val="BFCA5E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8" w15:restartNumberingAfterBreak="0">
    <w:nsid w:val="3DC86F7C"/>
    <w:multiLevelType w:val="hybridMultilevel"/>
    <w:tmpl w:val="F44237BE"/>
    <w:lvl w:ilvl="0" w:tplc="AAFAC31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03D1F7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257548F"/>
    <w:multiLevelType w:val="hybridMultilevel"/>
    <w:tmpl w:val="83DE4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7C05E8"/>
    <w:multiLevelType w:val="hybridMultilevel"/>
    <w:tmpl w:val="AE3CBC6E"/>
    <w:lvl w:ilvl="0" w:tplc="4FE8CAF8">
      <w:start w:val="1"/>
      <w:numFmt w:val="decimal"/>
      <w:pStyle w:val="FigureTitle"/>
      <w:lvlText w:val="Figure %1: "/>
      <w:lvlJc w:val="left"/>
      <w:pPr>
        <w:tabs>
          <w:tab w:val="num" w:pos="3870"/>
        </w:tabs>
        <w:ind w:left="2790" w:hanging="360"/>
      </w:pPr>
      <w:rPr>
        <w:b/>
        <w:i w:val="0"/>
      </w:rPr>
    </w:lvl>
    <w:lvl w:ilvl="1" w:tplc="4C909B6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F767068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FCCFF8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B2A331A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2EEDC5C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7226F1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17C599E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A264D26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49137E9"/>
    <w:multiLevelType w:val="multilevel"/>
    <w:tmpl w:val="2A74138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23" w15:restartNumberingAfterBreak="0">
    <w:nsid w:val="4C1F7F46"/>
    <w:multiLevelType w:val="multilevel"/>
    <w:tmpl w:val="DD92C2B4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2"/>
      <w:numFmt w:val="none"/>
      <w:lvlText w:val="2.1"/>
      <w:lvlJc w:val="left"/>
      <w:pPr>
        <w:tabs>
          <w:tab w:val="num" w:pos="756"/>
        </w:tabs>
        <w:ind w:left="0" w:firstLine="180"/>
      </w:pPr>
      <w:rPr>
        <w:rFonts w:hint="default"/>
      </w:rPr>
    </w:lvl>
    <w:lvl w:ilvl="2">
      <w:start w:val="1"/>
      <w:numFmt w:val="decimal"/>
      <w:lvlText w:val="3.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4" w15:restartNumberingAfterBreak="0">
    <w:nsid w:val="4D4F0AAF"/>
    <w:multiLevelType w:val="multilevel"/>
    <w:tmpl w:val="0BA06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761AD9"/>
    <w:multiLevelType w:val="multilevel"/>
    <w:tmpl w:val="24EE45E0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pStyle w:val="Heading4"/>
      <w:lvlText w:val="%1.%2.%3.%4."/>
      <w:lvlJc w:val="left"/>
      <w:pPr>
        <w:ind w:left="1728" w:hanging="648"/>
      </w:pPr>
    </w:lvl>
    <w:lvl w:ilvl="4">
      <w:start w:val="1"/>
      <w:numFmt w:val="decimal"/>
      <w:pStyle w:val="Heading5"/>
      <w:lvlText w:val="%1.%2.%3.%4.%5."/>
      <w:lvlJc w:val="left"/>
      <w:pPr>
        <w:ind w:left="2232" w:hanging="792"/>
      </w:pPr>
    </w:lvl>
    <w:lvl w:ilvl="5">
      <w:start w:val="1"/>
      <w:numFmt w:val="decimal"/>
      <w:pStyle w:val="Heading6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03C4B5D"/>
    <w:multiLevelType w:val="multilevel"/>
    <w:tmpl w:val="0844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A44962"/>
    <w:multiLevelType w:val="multilevel"/>
    <w:tmpl w:val="20CEF14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28" w15:restartNumberingAfterBreak="0">
    <w:nsid w:val="5DB06F6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61967E2C"/>
    <w:multiLevelType w:val="hybridMultilevel"/>
    <w:tmpl w:val="4B626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D524D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C8206D4"/>
    <w:multiLevelType w:val="multilevel"/>
    <w:tmpl w:val="20CEF14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32" w15:restartNumberingAfterBreak="0">
    <w:nsid w:val="6CEF66D2"/>
    <w:multiLevelType w:val="multilevel"/>
    <w:tmpl w:val="B058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312B0A"/>
    <w:multiLevelType w:val="hybridMultilevel"/>
    <w:tmpl w:val="ED4E790C"/>
    <w:lvl w:ilvl="0" w:tplc="868C2E4E">
      <w:start w:val="1"/>
      <w:numFmt w:val="decimal"/>
      <w:pStyle w:val="Table"/>
      <w:lvlText w:val="Table %1."/>
      <w:lvlJc w:val="left"/>
      <w:pPr>
        <w:tabs>
          <w:tab w:val="num" w:pos="1008"/>
        </w:tabs>
        <w:ind w:left="1008" w:hanging="1008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2F20977"/>
    <w:multiLevelType w:val="multilevel"/>
    <w:tmpl w:val="1E78504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35" w15:restartNumberingAfterBreak="0">
    <w:nsid w:val="743E2CAB"/>
    <w:multiLevelType w:val="hybridMultilevel"/>
    <w:tmpl w:val="D41E3808"/>
    <w:styleLink w:val="Style1"/>
    <w:lvl w:ilvl="0" w:tplc="5DACFFA6">
      <w:numFmt w:val="bullet"/>
      <w:lvlText w:val="-"/>
      <w:lvlJc w:val="left"/>
      <w:pPr>
        <w:ind w:left="720" w:hanging="360"/>
      </w:pPr>
      <w:rPr>
        <w:rFonts w:ascii="Times New Roman" w:eastAsia="Malgun Gothic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43F5E53"/>
    <w:multiLevelType w:val="hybridMultilevel"/>
    <w:tmpl w:val="4DECE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EC0D65"/>
    <w:multiLevelType w:val="multilevel"/>
    <w:tmpl w:val="1E78504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38" w15:restartNumberingAfterBreak="0">
    <w:nsid w:val="7B7C1023"/>
    <w:multiLevelType w:val="hybridMultilevel"/>
    <w:tmpl w:val="0B0AD904"/>
    <w:lvl w:ilvl="0" w:tplc="F886DBBA">
      <w:start w:val="1"/>
      <w:numFmt w:val="decimal"/>
      <w:pStyle w:val="Reference"/>
      <w:lvlText w:val="[%1]"/>
      <w:lvlJc w:val="left"/>
      <w:pPr>
        <w:ind w:left="72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DB6139"/>
    <w:multiLevelType w:val="multilevel"/>
    <w:tmpl w:val="20C2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(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0409647">
    <w:abstractNumId w:val="23"/>
  </w:num>
  <w:num w:numId="2" w16cid:durableId="133714874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43973535">
    <w:abstractNumId w:val="0"/>
  </w:num>
  <w:num w:numId="4" w16cid:durableId="751048196">
    <w:abstractNumId w:val="33"/>
  </w:num>
  <w:num w:numId="5" w16cid:durableId="44842955">
    <w:abstractNumId w:val="38"/>
  </w:num>
  <w:num w:numId="6" w16cid:durableId="690910768">
    <w:abstractNumId w:val="13"/>
  </w:num>
  <w:num w:numId="7" w16cid:durableId="339818672">
    <w:abstractNumId w:val="16"/>
  </w:num>
  <w:num w:numId="8" w16cid:durableId="459229405">
    <w:abstractNumId w:val="35"/>
  </w:num>
  <w:num w:numId="9" w16cid:durableId="1357344129">
    <w:abstractNumId w:val="19"/>
  </w:num>
  <w:num w:numId="10" w16cid:durableId="1839300027">
    <w:abstractNumId w:val="24"/>
  </w:num>
  <w:num w:numId="11" w16cid:durableId="106514172">
    <w:abstractNumId w:val="39"/>
  </w:num>
  <w:num w:numId="12" w16cid:durableId="782457052">
    <w:abstractNumId w:val="20"/>
  </w:num>
  <w:num w:numId="13" w16cid:durableId="1199929588">
    <w:abstractNumId w:val="36"/>
  </w:num>
  <w:num w:numId="14" w16cid:durableId="21334996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14249877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83421352">
    <w:abstractNumId w:val="21"/>
  </w:num>
  <w:num w:numId="17" w16cid:durableId="8064328">
    <w:abstractNumId w:val="37"/>
  </w:num>
  <w:num w:numId="18" w16cid:durableId="1139491056">
    <w:abstractNumId w:val="8"/>
  </w:num>
  <w:num w:numId="19" w16cid:durableId="716780495">
    <w:abstractNumId w:val="31"/>
  </w:num>
  <w:num w:numId="20" w16cid:durableId="105471948">
    <w:abstractNumId w:val="15"/>
  </w:num>
  <w:num w:numId="21" w16cid:durableId="1869487311">
    <w:abstractNumId w:val="27"/>
  </w:num>
  <w:num w:numId="22" w16cid:durableId="1267926725">
    <w:abstractNumId w:val="5"/>
  </w:num>
  <w:num w:numId="23" w16cid:durableId="1309096151">
    <w:abstractNumId w:val="34"/>
  </w:num>
  <w:num w:numId="24" w16cid:durableId="2137748741">
    <w:abstractNumId w:val="11"/>
  </w:num>
  <w:num w:numId="25" w16cid:durableId="177429594">
    <w:abstractNumId w:val="22"/>
  </w:num>
  <w:num w:numId="26" w16cid:durableId="2082556148">
    <w:abstractNumId w:val="4"/>
  </w:num>
  <w:num w:numId="27" w16cid:durableId="550076188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357462893">
    <w:abstractNumId w:val="32"/>
  </w:num>
  <w:num w:numId="29" w16cid:durableId="211112552">
    <w:abstractNumId w:val="14"/>
  </w:num>
  <w:num w:numId="30" w16cid:durableId="2105876026">
    <w:abstractNumId w:val="3"/>
  </w:num>
  <w:num w:numId="31" w16cid:durableId="731540535">
    <w:abstractNumId w:val="2"/>
  </w:num>
  <w:num w:numId="32" w16cid:durableId="550576609">
    <w:abstractNumId w:val="1"/>
  </w:num>
  <w:num w:numId="33" w16cid:durableId="678582800">
    <w:abstractNumId w:val="18"/>
  </w:num>
  <w:num w:numId="34" w16cid:durableId="1824931111">
    <w:abstractNumId w:val="7"/>
  </w:num>
  <w:num w:numId="35" w16cid:durableId="726494632">
    <w:abstractNumId w:val="10"/>
  </w:num>
  <w:num w:numId="36" w16cid:durableId="1399402150">
    <w:abstractNumId w:val="12"/>
  </w:num>
  <w:num w:numId="37" w16cid:durableId="938413325">
    <w:abstractNumId w:val="30"/>
  </w:num>
  <w:num w:numId="38" w16cid:durableId="184488536">
    <w:abstractNumId w:val="26"/>
  </w:num>
  <w:num w:numId="39" w16cid:durableId="2069524139">
    <w:abstractNumId w:val="29"/>
  </w:num>
  <w:num w:numId="40" w16cid:durableId="1987010291">
    <w:abstractNumId w:val="6"/>
  </w:num>
  <w:num w:numId="41" w16cid:durableId="1584408173">
    <w:abstractNumId w:val="28"/>
  </w:num>
  <w:num w:numId="42" w16cid:durableId="1815297295">
    <w:abstractNumId w:val="17"/>
  </w:num>
  <w:num w:numId="43" w16cid:durableId="1037268728">
    <w:abstractNumId w:val="25"/>
  </w:num>
  <w:num w:numId="44" w16cid:durableId="1620531103">
    <w:abstractNumId w:val="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/>
  <w:attachedTemplate r:id="rId1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jAwMTUztDAxNDY2MTdR0lEKTi0uzszPAykwrwUAyGaITywAAAA="/>
  </w:docVars>
  <w:rsids>
    <w:rsidRoot w:val="00DF4094"/>
    <w:rsid w:val="00000277"/>
    <w:rsid w:val="000038E9"/>
    <w:rsid w:val="00005661"/>
    <w:rsid w:val="00005F6B"/>
    <w:rsid w:val="00020C9C"/>
    <w:rsid w:val="00022D42"/>
    <w:rsid w:val="00023588"/>
    <w:rsid w:val="000248B3"/>
    <w:rsid w:val="0002737A"/>
    <w:rsid w:val="00030AED"/>
    <w:rsid w:val="00032C9C"/>
    <w:rsid w:val="00033438"/>
    <w:rsid w:val="00037D0F"/>
    <w:rsid w:val="00042D5E"/>
    <w:rsid w:val="00042EA6"/>
    <w:rsid w:val="00043362"/>
    <w:rsid w:val="00046B28"/>
    <w:rsid w:val="00046ED0"/>
    <w:rsid w:val="000531BF"/>
    <w:rsid w:val="00053382"/>
    <w:rsid w:val="000552E2"/>
    <w:rsid w:val="0005639B"/>
    <w:rsid w:val="00062284"/>
    <w:rsid w:val="0006438F"/>
    <w:rsid w:val="00064791"/>
    <w:rsid w:val="00064DA3"/>
    <w:rsid w:val="000665AD"/>
    <w:rsid w:val="00067F2B"/>
    <w:rsid w:val="00071E67"/>
    <w:rsid w:val="00075C86"/>
    <w:rsid w:val="000778F2"/>
    <w:rsid w:val="0008504E"/>
    <w:rsid w:val="00090B02"/>
    <w:rsid w:val="000A15E9"/>
    <w:rsid w:val="000A3BB1"/>
    <w:rsid w:val="000A4935"/>
    <w:rsid w:val="000C00D3"/>
    <w:rsid w:val="000C5BC0"/>
    <w:rsid w:val="000C7D3D"/>
    <w:rsid w:val="000D2251"/>
    <w:rsid w:val="000D2D31"/>
    <w:rsid w:val="000D4965"/>
    <w:rsid w:val="000E280C"/>
    <w:rsid w:val="000E56F9"/>
    <w:rsid w:val="000F01E2"/>
    <w:rsid w:val="000F5095"/>
    <w:rsid w:val="000F55D5"/>
    <w:rsid w:val="000F5FE0"/>
    <w:rsid w:val="000F664E"/>
    <w:rsid w:val="000F7BCD"/>
    <w:rsid w:val="00100A2C"/>
    <w:rsid w:val="001025A8"/>
    <w:rsid w:val="00103393"/>
    <w:rsid w:val="00104240"/>
    <w:rsid w:val="00104CE4"/>
    <w:rsid w:val="00104D76"/>
    <w:rsid w:val="00107B1D"/>
    <w:rsid w:val="001103D9"/>
    <w:rsid w:val="001127A6"/>
    <w:rsid w:val="00113138"/>
    <w:rsid w:val="001131CE"/>
    <w:rsid w:val="0011321A"/>
    <w:rsid w:val="001133E7"/>
    <w:rsid w:val="00113AC4"/>
    <w:rsid w:val="0011481B"/>
    <w:rsid w:val="00117615"/>
    <w:rsid w:val="001237F5"/>
    <w:rsid w:val="00124B66"/>
    <w:rsid w:val="00126956"/>
    <w:rsid w:val="00126F6C"/>
    <w:rsid w:val="00131F6C"/>
    <w:rsid w:val="00136799"/>
    <w:rsid w:val="00137D64"/>
    <w:rsid w:val="00140850"/>
    <w:rsid w:val="00141DA5"/>
    <w:rsid w:val="001442B5"/>
    <w:rsid w:val="00145A37"/>
    <w:rsid w:val="00145AE9"/>
    <w:rsid w:val="0015023B"/>
    <w:rsid w:val="00152C66"/>
    <w:rsid w:val="00155400"/>
    <w:rsid w:val="00155C97"/>
    <w:rsid w:val="00155CA4"/>
    <w:rsid w:val="001613E3"/>
    <w:rsid w:val="00162C6C"/>
    <w:rsid w:val="00164B02"/>
    <w:rsid w:val="001655DC"/>
    <w:rsid w:val="00165972"/>
    <w:rsid w:val="001669BE"/>
    <w:rsid w:val="001724E8"/>
    <w:rsid w:val="00172746"/>
    <w:rsid w:val="00172A60"/>
    <w:rsid w:val="00176E3F"/>
    <w:rsid w:val="00176F5C"/>
    <w:rsid w:val="001863FC"/>
    <w:rsid w:val="00192AB8"/>
    <w:rsid w:val="001A0424"/>
    <w:rsid w:val="001A10FB"/>
    <w:rsid w:val="001A65D3"/>
    <w:rsid w:val="001D0A45"/>
    <w:rsid w:val="001D6236"/>
    <w:rsid w:val="001E222B"/>
    <w:rsid w:val="001E407B"/>
    <w:rsid w:val="001E68E1"/>
    <w:rsid w:val="001F3728"/>
    <w:rsid w:val="001F4978"/>
    <w:rsid w:val="001F5629"/>
    <w:rsid w:val="001F5E0E"/>
    <w:rsid w:val="0020013E"/>
    <w:rsid w:val="00204EA5"/>
    <w:rsid w:val="00207BAE"/>
    <w:rsid w:val="002121D2"/>
    <w:rsid w:val="00214B8C"/>
    <w:rsid w:val="00220565"/>
    <w:rsid w:val="00220F8F"/>
    <w:rsid w:val="0022342C"/>
    <w:rsid w:val="00224EB0"/>
    <w:rsid w:val="00225B3E"/>
    <w:rsid w:val="00225BA6"/>
    <w:rsid w:val="00240623"/>
    <w:rsid w:val="00242E58"/>
    <w:rsid w:val="002454C6"/>
    <w:rsid w:val="00252B58"/>
    <w:rsid w:val="002575E9"/>
    <w:rsid w:val="0026324C"/>
    <w:rsid w:val="00263B07"/>
    <w:rsid w:val="00265D97"/>
    <w:rsid w:val="00266713"/>
    <w:rsid w:val="00270C16"/>
    <w:rsid w:val="00270E73"/>
    <w:rsid w:val="00271C09"/>
    <w:rsid w:val="00275AE4"/>
    <w:rsid w:val="002811EF"/>
    <w:rsid w:val="00285F0A"/>
    <w:rsid w:val="00286D57"/>
    <w:rsid w:val="002953E7"/>
    <w:rsid w:val="002955D8"/>
    <w:rsid w:val="002957C5"/>
    <w:rsid w:val="002958B5"/>
    <w:rsid w:val="002A1308"/>
    <w:rsid w:val="002A2994"/>
    <w:rsid w:val="002A63AF"/>
    <w:rsid w:val="002A6E55"/>
    <w:rsid w:val="002B23A2"/>
    <w:rsid w:val="002B3501"/>
    <w:rsid w:val="002B4B4F"/>
    <w:rsid w:val="002B5DE7"/>
    <w:rsid w:val="002B6786"/>
    <w:rsid w:val="002B7519"/>
    <w:rsid w:val="002B79FD"/>
    <w:rsid w:val="002C0A4F"/>
    <w:rsid w:val="002C163F"/>
    <w:rsid w:val="002C1774"/>
    <w:rsid w:val="002C1943"/>
    <w:rsid w:val="002C1B98"/>
    <w:rsid w:val="002C318C"/>
    <w:rsid w:val="002C40A3"/>
    <w:rsid w:val="002D025F"/>
    <w:rsid w:val="002D25A5"/>
    <w:rsid w:val="002D3D93"/>
    <w:rsid w:val="002F0808"/>
    <w:rsid w:val="002F6E8B"/>
    <w:rsid w:val="00301DFB"/>
    <w:rsid w:val="003063DF"/>
    <w:rsid w:val="00306DD8"/>
    <w:rsid w:val="00307D9F"/>
    <w:rsid w:val="00310698"/>
    <w:rsid w:val="00316686"/>
    <w:rsid w:val="00317DF7"/>
    <w:rsid w:val="00324093"/>
    <w:rsid w:val="003247C7"/>
    <w:rsid w:val="003274BD"/>
    <w:rsid w:val="00333E10"/>
    <w:rsid w:val="00337CE4"/>
    <w:rsid w:val="0034175A"/>
    <w:rsid w:val="0034261B"/>
    <w:rsid w:val="00343A95"/>
    <w:rsid w:val="00344F4D"/>
    <w:rsid w:val="00350F6F"/>
    <w:rsid w:val="003519F0"/>
    <w:rsid w:val="00360735"/>
    <w:rsid w:val="003609F7"/>
    <w:rsid w:val="00360B8D"/>
    <w:rsid w:val="00362B86"/>
    <w:rsid w:val="003635D4"/>
    <w:rsid w:val="003676AA"/>
    <w:rsid w:val="00367E68"/>
    <w:rsid w:val="00370ECE"/>
    <w:rsid w:val="003712D7"/>
    <w:rsid w:val="00371DB0"/>
    <w:rsid w:val="00372863"/>
    <w:rsid w:val="00373709"/>
    <w:rsid w:val="00373B6A"/>
    <w:rsid w:val="00381671"/>
    <w:rsid w:val="003829A4"/>
    <w:rsid w:val="00382ECF"/>
    <w:rsid w:val="00383276"/>
    <w:rsid w:val="003849F2"/>
    <w:rsid w:val="00390335"/>
    <w:rsid w:val="003920B0"/>
    <w:rsid w:val="0039392E"/>
    <w:rsid w:val="00394E85"/>
    <w:rsid w:val="00396400"/>
    <w:rsid w:val="003A36DD"/>
    <w:rsid w:val="003B0CA4"/>
    <w:rsid w:val="003B2B65"/>
    <w:rsid w:val="003B59CA"/>
    <w:rsid w:val="003C16DA"/>
    <w:rsid w:val="003C1819"/>
    <w:rsid w:val="003C358D"/>
    <w:rsid w:val="003D0ABD"/>
    <w:rsid w:val="003D1ADD"/>
    <w:rsid w:val="003D3147"/>
    <w:rsid w:val="003D3163"/>
    <w:rsid w:val="003D3C76"/>
    <w:rsid w:val="003D7232"/>
    <w:rsid w:val="003E35A1"/>
    <w:rsid w:val="003F6D14"/>
    <w:rsid w:val="003F7CE5"/>
    <w:rsid w:val="004007F2"/>
    <w:rsid w:val="004028B2"/>
    <w:rsid w:val="00405053"/>
    <w:rsid w:val="00407646"/>
    <w:rsid w:val="00410251"/>
    <w:rsid w:val="00412E46"/>
    <w:rsid w:val="00417A87"/>
    <w:rsid w:val="00421313"/>
    <w:rsid w:val="004241A9"/>
    <w:rsid w:val="00426FCF"/>
    <w:rsid w:val="00431D71"/>
    <w:rsid w:val="004325AB"/>
    <w:rsid w:val="00434E95"/>
    <w:rsid w:val="0044015B"/>
    <w:rsid w:val="00440A71"/>
    <w:rsid w:val="00446181"/>
    <w:rsid w:val="00455A87"/>
    <w:rsid w:val="004571B6"/>
    <w:rsid w:val="004600A3"/>
    <w:rsid w:val="00460406"/>
    <w:rsid w:val="004648D7"/>
    <w:rsid w:val="004704E3"/>
    <w:rsid w:val="00471AB5"/>
    <w:rsid w:val="00474E80"/>
    <w:rsid w:val="00474F75"/>
    <w:rsid w:val="00475978"/>
    <w:rsid w:val="00480584"/>
    <w:rsid w:val="0048131D"/>
    <w:rsid w:val="00481B8F"/>
    <w:rsid w:val="0048243B"/>
    <w:rsid w:val="00490FC1"/>
    <w:rsid w:val="004921EC"/>
    <w:rsid w:val="004933A7"/>
    <w:rsid w:val="00494A3F"/>
    <w:rsid w:val="004A1289"/>
    <w:rsid w:val="004A14F7"/>
    <w:rsid w:val="004A24BE"/>
    <w:rsid w:val="004A4201"/>
    <w:rsid w:val="004B1E8E"/>
    <w:rsid w:val="004B21EA"/>
    <w:rsid w:val="004B52AC"/>
    <w:rsid w:val="004B6813"/>
    <w:rsid w:val="004B71A7"/>
    <w:rsid w:val="004C140D"/>
    <w:rsid w:val="004C648B"/>
    <w:rsid w:val="004C6685"/>
    <w:rsid w:val="004C79CF"/>
    <w:rsid w:val="004C7FA2"/>
    <w:rsid w:val="004D1695"/>
    <w:rsid w:val="004D1877"/>
    <w:rsid w:val="004D3FCF"/>
    <w:rsid w:val="004E11C0"/>
    <w:rsid w:val="004E572C"/>
    <w:rsid w:val="004E5957"/>
    <w:rsid w:val="004E7C4A"/>
    <w:rsid w:val="004F0D3E"/>
    <w:rsid w:val="004F309A"/>
    <w:rsid w:val="004F382B"/>
    <w:rsid w:val="004F7186"/>
    <w:rsid w:val="00503021"/>
    <w:rsid w:val="00506ECD"/>
    <w:rsid w:val="00507ED4"/>
    <w:rsid w:val="00510023"/>
    <w:rsid w:val="005113DD"/>
    <w:rsid w:val="0051332A"/>
    <w:rsid w:val="0051733B"/>
    <w:rsid w:val="0052398E"/>
    <w:rsid w:val="0052636B"/>
    <w:rsid w:val="00534233"/>
    <w:rsid w:val="005347B3"/>
    <w:rsid w:val="005540EB"/>
    <w:rsid w:val="00554B18"/>
    <w:rsid w:val="00556412"/>
    <w:rsid w:val="00560815"/>
    <w:rsid w:val="00561D6A"/>
    <w:rsid w:val="00562AA2"/>
    <w:rsid w:val="00563990"/>
    <w:rsid w:val="0056569C"/>
    <w:rsid w:val="00566998"/>
    <w:rsid w:val="00571282"/>
    <w:rsid w:val="00575CE5"/>
    <w:rsid w:val="005771B5"/>
    <w:rsid w:val="005856A4"/>
    <w:rsid w:val="0059041C"/>
    <w:rsid w:val="00597CFD"/>
    <w:rsid w:val="005A144B"/>
    <w:rsid w:val="005A4CAA"/>
    <w:rsid w:val="005A60CE"/>
    <w:rsid w:val="005A71E6"/>
    <w:rsid w:val="005B59C6"/>
    <w:rsid w:val="005B7523"/>
    <w:rsid w:val="005C7E72"/>
    <w:rsid w:val="005D28D2"/>
    <w:rsid w:val="005D3154"/>
    <w:rsid w:val="005D375F"/>
    <w:rsid w:val="005D4679"/>
    <w:rsid w:val="005D5B91"/>
    <w:rsid w:val="005D719C"/>
    <w:rsid w:val="005E043E"/>
    <w:rsid w:val="005E1F7B"/>
    <w:rsid w:val="005E22DF"/>
    <w:rsid w:val="005E4515"/>
    <w:rsid w:val="005F38A5"/>
    <w:rsid w:val="005F448C"/>
    <w:rsid w:val="005F4D9F"/>
    <w:rsid w:val="005F65AF"/>
    <w:rsid w:val="00600DBC"/>
    <w:rsid w:val="006014BB"/>
    <w:rsid w:val="0060387D"/>
    <w:rsid w:val="00603B7A"/>
    <w:rsid w:val="00606818"/>
    <w:rsid w:val="00616C39"/>
    <w:rsid w:val="006209FD"/>
    <w:rsid w:val="0062279C"/>
    <w:rsid w:val="00623C0F"/>
    <w:rsid w:val="006258BF"/>
    <w:rsid w:val="00625EC0"/>
    <w:rsid w:val="00634851"/>
    <w:rsid w:val="0063525A"/>
    <w:rsid w:val="006427A5"/>
    <w:rsid w:val="006433E8"/>
    <w:rsid w:val="00646AE9"/>
    <w:rsid w:val="00647A08"/>
    <w:rsid w:val="00657553"/>
    <w:rsid w:val="00657FBD"/>
    <w:rsid w:val="00660CB9"/>
    <w:rsid w:val="00662F25"/>
    <w:rsid w:val="00665870"/>
    <w:rsid w:val="00665BE1"/>
    <w:rsid w:val="00666E02"/>
    <w:rsid w:val="00666ED9"/>
    <w:rsid w:val="006708FF"/>
    <w:rsid w:val="0067151B"/>
    <w:rsid w:val="00671C6E"/>
    <w:rsid w:val="0067255E"/>
    <w:rsid w:val="00677742"/>
    <w:rsid w:val="00682DAC"/>
    <w:rsid w:val="006868E1"/>
    <w:rsid w:val="00690003"/>
    <w:rsid w:val="00690949"/>
    <w:rsid w:val="0069183E"/>
    <w:rsid w:val="00691E6C"/>
    <w:rsid w:val="00692A40"/>
    <w:rsid w:val="006954E0"/>
    <w:rsid w:val="00696DD8"/>
    <w:rsid w:val="00697814"/>
    <w:rsid w:val="006A7B99"/>
    <w:rsid w:val="006B64CA"/>
    <w:rsid w:val="006C10E1"/>
    <w:rsid w:val="006C3AF7"/>
    <w:rsid w:val="006C6531"/>
    <w:rsid w:val="006D1FC9"/>
    <w:rsid w:val="006D4F9A"/>
    <w:rsid w:val="006E3497"/>
    <w:rsid w:val="006E34EB"/>
    <w:rsid w:val="006E3626"/>
    <w:rsid w:val="006E52E0"/>
    <w:rsid w:val="006E59A7"/>
    <w:rsid w:val="006F00E1"/>
    <w:rsid w:val="006F0CDD"/>
    <w:rsid w:val="006F220C"/>
    <w:rsid w:val="006F4021"/>
    <w:rsid w:val="00701645"/>
    <w:rsid w:val="00701691"/>
    <w:rsid w:val="00706242"/>
    <w:rsid w:val="0070708F"/>
    <w:rsid w:val="00713DB1"/>
    <w:rsid w:val="007143C7"/>
    <w:rsid w:val="00717E84"/>
    <w:rsid w:val="00720A2D"/>
    <w:rsid w:val="00721E68"/>
    <w:rsid w:val="00722966"/>
    <w:rsid w:val="00724917"/>
    <w:rsid w:val="00724FBA"/>
    <w:rsid w:val="00725466"/>
    <w:rsid w:val="007272E3"/>
    <w:rsid w:val="0073062D"/>
    <w:rsid w:val="00732168"/>
    <w:rsid w:val="00734A61"/>
    <w:rsid w:val="00734B68"/>
    <w:rsid w:val="00734C31"/>
    <w:rsid w:val="007374B9"/>
    <w:rsid w:val="007421B0"/>
    <w:rsid w:val="0074573E"/>
    <w:rsid w:val="00745749"/>
    <w:rsid w:val="00745F75"/>
    <w:rsid w:val="007467EE"/>
    <w:rsid w:val="00750360"/>
    <w:rsid w:val="00750BB2"/>
    <w:rsid w:val="007566E6"/>
    <w:rsid w:val="007615AD"/>
    <w:rsid w:val="00765CC3"/>
    <w:rsid w:val="00766008"/>
    <w:rsid w:val="00766111"/>
    <w:rsid w:val="0077126E"/>
    <w:rsid w:val="00772ED0"/>
    <w:rsid w:val="0077417A"/>
    <w:rsid w:val="007771FB"/>
    <w:rsid w:val="007823B2"/>
    <w:rsid w:val="00783A34"/>
    <w:rsid w:val="00783FD1"/>
    <w:rsid w:val="00784457"/>
    <w:rsid w:val="00785737"/>
    <w:rsid w:val="00785BB2"/>
    <w:rsid w:val="00786AFA"/>
    <w:rsid w:val="00787511"/>
    <w:rsid w:val="0079474B"/>
    <w:rsid w:val="00794D40"/>
    <w:rsid w:val="007A0AEF"/>
    <w:rsid w:val="007A1A55"/>
    <w:rsid w:val="007A31A7"/>
    <w:rsid w:val="007B4A69"/>
    <w:rsid w:val="007B53F8"/>
    <w:rsid w:val="007B708E"/>
    <w:rsid w:val="007C1997"/>
    <w:rsid w:val="007C1DFD"/>
    <w:rsid w:val="007C550D"/>
    <w:rsid w:val="007C7B48"/>
    <w:rsid w:val="007C7F66"/>
    <w:rsid w:val="007D36A7"/>
    <w:rsid w:val="007D719C"/>
    <w:rsid w:val="007D7307"/>
    <w:rsid w:val="007E0F49"/>
    <w:rsid w:val="007E19D7"/>
    <w:rsid w:val="007E277D"/>
    <w:rsid w:val="007E5C33"/>
    <w:rsid w:val="007E5E63"/>
    <w:rsid w:val="007F1B1D"/>
    <w:rsid w:val="007F3317"/>
    <w:rsid w:val="007F42A1"/>
    <w:rsid w:val="007F550F"/>
    <w:rsid w:val="0080450E"/>
    <w:rsid w:val="00804693"/>
    <w:rsid w:val="00807632"/>
    <w:rsid w:val="00810756"/>
    <w:rsid w:val="008134B1"/>
    <w:rsid w:val="00814381"/>
    <w:rsid w:val="00815ECB"/>
    <w:rsid w:val="0081715A"/>
    <w:rsid w:val="00832B46"/>
    <w:rsid w:val="00835FFE"/>
    <w:rsid w:val="008360A9"/>
    <w:rsid w:val="00836EFF"/>
    <w:rsid w:val="008370AB"/>
    <w:rsid w:val="0084081F"/>
    <w:rsid w:val="00842FEE"/>
    <w:rsid w:val="008504E2"/>
    <w:rsid w:val="00850C92"/>
    <w:rsid w:val="00854C97"/>
    <w:rsid w:val="00856162"/>
    <w:rsid w:val="0086294D"/>
    <w:rsid w:val="00866F11"/>
    <w:rsid w:val="008763D4"/>
    <w:rsid w:val="00880AEC"/>
    <w:rsid w:val="00885231"/>
    <w:rsid w:val="00893F31"/>
    <w:rsid w:val="008951A7"/>
    <w:rsid w:val="00895709"/>
    <w:rsid w:val="00895B87"/>
    <w:rsid w:val="008A043F"/>
    <w:rsid w:val="008A3753"/>
    <w:rsid w:val="008A59BD"/>
    <w:rsid w:val="008B517C"/>
    <w:rsid w:val="008B7A85"/>
    <w:rsid w:val="008C0CA5"/>
    <w:rsid w:val="008C347D"/>
    <w:rsid w:val="008D06FC"/>
    <w:rsid w:val="008D2D89"/>
    <w:rsid w:val="008D53B8"/>
    <w:rsid w:val="008E0F55"/>
    <w:rsid w:val="008E318A"/>
    <w:rsid w:val="008E39B0"/>
    <w:rsid w:val="008E4E1A"/>
    <w:rsid w:val="008E59C7"/>
    <w:rsid w:val="008F06A7"/>
    <w:rsid w:val="008F0CA9"/>
    <w:rsid w:val="008F4BE8"/>
    <w:rsid w:val="008F795B"/>
    <w:rsid w:val="009029FA"/>
    <w:rsid w:val="00907BAA"/>
    <w:rsid w:val="009102E7"/>
    <w:rsid w:val="00912FA2"/>
    <w:rsid w:val="00913B8A"/>
    <w:rsid w:val="00921969"/>
    <w:rsid w:val="00921988"/>
    <w:rsid w:val="009243FA"/>
    <w:rsid w:val="00924928"/>
    <w:rsid w:val="00934917"/>
    <w:rsid w:val="00936770"/>
    <w:rsid w:val="00940F02"/>
    <w:rsid w:val="00943D45"/>
    <w:rsid w:val="009455D0"/>
    <w:rsid w:val="00946481"/>
    <w:rsid w:val="0095277F"/>
    <w:rsid w:val="009568CB"/>
    <w:rsid w:val="009612E9"/>
    <w:rsid w:val="009617D5"/>
    <w:rsid w:val="00962D8D"/>
    <w:rsid w:val="00964B9E"/>
    <w:rsid w:val="009658C4"/>
    <w:rsid w:val="00970CDA"/>
    <w:rsid w:val="0097411D"/>
    <w:rsid w:val="00974DC6"/>
    <w:rsid w:val="00975543"/>
    <w:rsid w:val="00976D1B"/>
    <w:rsid w:val="00980931"/>
    <w:rsid w:val="009872E4"/>
    <w:rsid w:val="00991F8A"/>
    <w:rsid w:val="009A0BD6"/>
    <w:rsid w:val="009A779E"/>
    <w:rsid w:val="009A7826"/>
    <w:rsid w:val="009B0B8A"/>
    <w:rsid w:val="009B29D0"/>
    <w:rsid w:val="009B3F65"/>
    <w:rsid w:val="009B5517"/>
    <w:rsid w:val="009B6A4C"/>
    <w:rsid w:val="009B6B82"/>
    <w:rsid w:val="009C5551"/>
    <w:rsid w:val="009C5B34"/>
    <w:rsid w:val="009C709C"/>
    <w:rsid w:val="009C7769"/>
    <w:rsid w:val="009D083D"/>
    <w:rsid w:val="009D2565"/>
    <w:rsid w:val="009D475A"/>
    <w:rsid w:val="009D4AA3"/>
    <w:rsid w:val="009D50A4"/>
    <w:rsid w:val="009D5C3C"/>
    <w:rsid w:val="009D6242"/>
    <w:rsid w:val="009E0DCB"/>
    <w:rsid w:val="009E24C8"/>
    <w:rsid w:val="009E3EA6"/>
    <w:rsid w:val="009F3067"/>
    <w:rsid w:val="009F41A4"/>
    <w:rsid w:val="009F4318"/>
    <w:rsid w:val="009F78A9"/>
    <w:rsid w:val="00A06E45"/>
    <w:rsid w:val="00A07997"/>
    <w:rsid w:val="00A07CBE"/>
    <w:rsid w:val="00A115F3"/>
    <w:rsid w:val="00A2056E"/>
    <w:rsid w:val="00A20884"/>
    <w:rsid w:val="00A20B5F"/>
    <w:rsid w:val="00A21B0B"/>
    <w:rsid w:val="00A2251A"/>
    <w:rsid w:val="00A2341C"/>
    <w:rsid w:val="00A23CEE"/>
    <w:rsid w:val="00A24103"/>
    <w:rsid w:val="00A244F9"/>
    <w:rsid w:val="00A255E6"/>
    <w:rsid w:val="00A27EC4"/>
    <w:rsid w:val="00A33730"/>
    <w:rsid w:val="00A3528D"/>
    <w:rsid w:val="00A36522"/>
    <w:rsid w:val="00A36548"/>
    <w:rsid w:val="00A36694"/>
    <w:rsid w:val="00A36D7D"/>
    <w:rsid w:val="00A442F8"/>
    <w:rsid w:val="00A44487"/>
    <w:rsid w:val="00A46078"/>
    <w:rsid w:val="00A47AE9"/>
    <w:rsid w:val="00A521ED"/>
    <w:rsid w:val="00A542A5"/>
    <w:rsid w:val="00A55419"/>
    <w:rsid w:val="00A55ED2"/>
    <w:rsid w:val="00A575B9"/>
    <w:rsid w:val="00A62784"/>
    <w:rsid w:val="00A62A7F"/>
    <w:rsid w:val="00A62D43"/>
    <w:rsid w:val="00A6316D"/>
    <w:rsid w:val="00A67259"/>
    <w:rsid w:val="00A7768F"/>
    <w:rsid w:val="00A81A7C"/>
    <w:rsid w:val="00A8213E"/>
    <w:rsid w:val="00A8379C"/>
    <w:rsid w:val="00A85356"/>
    <w:rsid w:val="00A877B4"/>
    <w:rsid w:val="00A965E4"/>
    <w:rsid w:val="00AA1063"/>
    <w:rsid w:val="00AB43E9"/>
    <w:rsid w:val="00AC0A19"/>
    <w:rsid w:val="00AC28DC"/>
    <w:rsid w:val="00AC2C03"/>
    <w:rsid w:val="00AC3A09"/>
    <w:rsid w:val="00AC5305"/>
    <w:rsid w:val="00AC60BA"/>
    <w:rsid w:val="00AD4833"/>
    <w:rsid w:val="00AD4C7E"/>
    <w:rsid w:val="00AE004D"/>
    <w:rsid w:val="00AE0B0C"/>
    <w:rsid w:val="00AE111B"/>
    <w:rsid w:val="00AE113D"/>
    <w:rsid w:val="00AE5D33"/>
    <w:rsid w:val="00AF499E"/>
    <w:rsid w:val="00AF5188"/>
    <w:rsid w:val="00AF5C01"/>
    <w:rsid w:val="00AF6671"/>
    <w:rsid w:val="00B00339"/>
    <w:rsid w:val="00B01ECF"/>
    <w:rsid w:val="00B04654"/>
    <w:rsid w:val="00B04B2F"/>
    <w:rsid w:val="00B07965"/>
    <w:rsid w:val="00B1081E"/>
    <w:rsid w:val="00B138FB"/>
    <w:rsid w:val="00B16645"/>
    <w:rsid w:val="00B16AD0"/>
    <w:rsid w:val="00B205F1"/>
    <w:rsid w:val="00B23E35"/>
    <w:rsid w:val="00B26492"/>
    <w:rsid w:val="00B265CE"/>
    <w:rsid w:val="00B33BDC"/>
    <w:rsid w:val="00B35A81"/>
    <w:rsid w:val="00B42640"/>
    <w:rsid w:val="00B4341B"/>
    <w:rsid w:val="00B467A6"/>
    <w:rsid w:val="00B47A4B"/>
    <w:rsid w:val="00B51969"/>
    <w:rsid w:val="00B52B62"/>
    <w:rsid w:val="00B57099"/>
    <w:rsid w:val="00B605B3"/>
    <w:rsid w:val="00B60904"/>
    <w:rsid w:val="00B61EAD"/>
    <w:rsid w:val="00B66D4C"/>
    <w:rsid w:val="00B7034E"/>
    <w:rsid w:val="00B7139E"/>
    <w:rsid w:val="00B72E18"/>
    <w:rsid w:val="00B751E7"/>
    <w:rsid w:val="00B83012"/>
    <w:rsid w:val="00B8476F"/>
    <w:rsid w:val="00B872C9"/>
    <w:rsid w:val="00B879FD"/>
    <w:rsid w:val="00B90070"/>
    <w:rsid w:val="00B9512D"/>
    <w:rsid w:val="00B95650"/>
    <w:rsid w:val="00B95DA2"/>
    <w:rsid w:val="00B9700B"/>
    <w:rsid w:val="00B97031"/>
    <w:rsid w:val="00B97E07"/>
    <w:rsid w:val="00BA2338"/>
    <w:rsid w:val="00BA334F"/>
    <w:rsid w:val="00BB29A9"/>
    <w:rsid w:val="00BB7344"/>
    <w:rsid w:val="00BB736F"/>
    <w:rsid w:val="00BB7D00"/>
    <w:rsid w:val="00BC1E32"/>
    <w:rsid w:val="00BC31D7"/>
    <w:rsid w:val="00BC41FF"/>
    <w:rsid w:val="00BC5CDA"/>
    <w:rsid w:val="00BC630A"/>
    <w:rsid w:val="00BD554A"/>
    <w:rsid w:val="00BE065B"/>
    <w:rsid w:val="00BE4BE2"/>
    <w:rsid w:val="00BE714D"/>
    <w:rsid w:val="00BF1A73"/>
    <w:rsid w:val="00BF2346"/>
    <w:rsid w:val="00BF6E9B"/>
    <w:rsid w:val="00C0103B"/>
    <w:rsid w:val="00C01230"/>
    <w:rsid w:val="00C02BFC"/>
    <w:rsid w:val="00C02CC0"/>
    <w:rsid w:val="00C07318"/>
    <w:rsid w:val="00C07365"/>
    <w:rsid w:val="00C075F8"/>
    <w:rsid w:val="00C0789D"/>
    <w:rsid w:val="00C14686"/>
    <w:rsid w:val="00C158FB"/>
    <w:rsid w:val="00C174DF"/>
    <w:rsid w:val="00C23508"/>
    <w:rsid w:val="00C23541"/>
    <w:rsid w:val="00C24DAD"/>
    <w:rsid w:val="00C2594F"/>
    <w:rsid w:val="00C311E5"/>
    <w:rsid w:val="00C42057"/>
    <w:rsid w:val="00C43380"/>
    <w:rsid w:val="00C43AC4"/>
    <w:rsid w:val="00C4561B"/>
    <w:rsid w:val="00C46117"/>
    <w:rsid w:val="00C46611"/>
    <w:rsid w:val="00C51E68"/>
    <w:rsid w:val="00C579ED"/>
    <w:rsid w:val="00C57B25"/>
    <w:rsid w:val="00C624BE"/>
    <w:rsid w:val="00C646BB"/>
    <w:rsid w:val="00C70190"/>
    <w:rsid w:val="00C70928"/>
    <w:rsid w:val="00C71CD2"/>
    <w:rsid w:val="00C725C5"/>
    <w:rsid w:val="00C73E09"/>
    <w:rsid w:val="00C743E8"/>
    <w:rsid w:val="00C75781"/>
    <w:rsid w:val="00C82B67"/>
    <w:rsid w:val="00C950D0"/>
    <w:rsid w:val="00C97E1A"/>
    <w:rsid w:val="00CA62D2"/>
    <w:rsid w:val="00CA78C4"/>
    <w:rsid w:val="00CA799C"/>
    <w:rsid w:val="00CB09B3"/>
    <w:rsid w:val="00CB0C17"/>
    <w:rsid w:val="00CB61D7"/>
    <w:rsid w:val="00CC4DD6"/>
    <w:rsid w:val="00CC52E6"/>
    <w:rsid w:val="00CC5486"/>
    <w:rsid w:val="00CC5D91"/>
    <w:rsid w:val="00CD0CEC"/>
    <w:rsid w:val="00CD1261"/>
    <w:rsid w:val="00CD2384"/>
    <w:rsid w:val="00CD24F9"/>
    <w:rsid w:val="00CD30FC"/>
    <w:rsid w:val="00CD5516"/>
    <w:rsid w:val="00CE2C27"/>
    <w:rsid w:val="00CE30BC"/>
    <w:rsid w:val="00CE4D4D"/>
    <w:rsid w:val="00CE5F4F"/>
    <w:rsid w:val="00CE7957"/>
    <w:rsid w:val="00CE79F9"/>
    <w:rsid w:val="00CF26FE"/>
    <w:rsid w:val="00CF44E9"/>
    <w:rsid w:val="00CF46FD"/>
    <w:rsid w:val="00CF75C3"/>
    <w:rsid w:val="00D04197"/>
    <w:rsid w:val="00D12BEC"/>
    <w:rsid w:val="00D13FAF"/>
    <w:rsid w:val="00D15EFD"/>
    <w:rsid w:val="00D21CC2"/>
    <w:rsid w:val="00D21EBE"/>
    <w:rsid w:val="00D263A5"/>
    <w:rsid w:val="00D26E12"/>
    <w:rsid w:val="00D3263F"/>
    <w:rsid w:val="00D33978"/>
    <w:rsid w:val="00D3551A"/>
    <w:rsid w:val="00D36816"/>
    <w:rsid w:val="00D3739C"/>
    <w:rsid w:val="00D41A76"/>
    <w:rsid w:val="00D44A86"/>
    <w:rsid w:val="00D44C82"/>
    <w:rsid w:val="00D4600E"/>
    <w:rsid w:val="00D5298F"/>
    <w:rsid w:val="00D5362F"/>
    <w:rsid w:val="00D5465B"/>
    <w:rsid w:val="00D54756"/>
    <w:rsid w:val="00D57611"/>
    <w:rsid w:val="00D625A6"/>
    <w:rsid w:val="00D6549B"/>
    <w:rsid w:val="00D65A71"/>
    <w:rsid w:val="00D67A55"/>
    <w:rsid w:val="00D67B6F"/>
    <w:rsid w:val="00D81D71"/>
    <w:rsid w:val="00D842CB"/>
    <w:rsid w:val="00D86742"/>
    <w:rsid w:val="00D954F8"/>
    <w:rsid w:val="00D95F9A"/>
    <w:rsid w:val="00D96545"/>
    <w:rsid w:val="00D97F14"/>
    <w:rsid w:val="00DA2A7B"/>
    <w:rsid w:val="00DA369C"/>
    <w:rsid w:val="00DA6471"/>
    <w:rsid w:val="00DB06DE"/>
    <w:rsid w:val="00DB1343"/>
    <w:rsid w:val="00DB13CC"/>
    <w:rsid w:val="00DB1BEF"/>
    <w:rsid w:val="00DB22CD"/>
    <w:rsid w:val="00DB32A8"/>
    <w:rsid w:val="00DB3C9B"/>
    <w:rsid w:val="00DB67F2"/>
    <w:rsid w:val="00DB7701"/>
    <w:rsid w:val="00DC5852"/>
    <w:rsid w:val="00DD4240"/>
    <w:rsid w:val="00DE2AC8"/>
    <w:rsid w:val="00DE4A8E"/>
    <w:rsid w:val="00DF1CFF"/>
    <w:rsid w:val="00DF2134"/>
    <w:rsid w:val="00DF2882"/>
    <w:rsid w:val="00DF4094"/>
    <w:rsid w:val="00DF64B9"/>
    <w:rsid w:val="00E0186B"/>
    <w:rsid w:val="00E03C69"/>
    <w:rsid w:val="00E1093C"/>
    <w:rsid w:val="00E11E05"/>
    <w:rsid w:val="00E15A82"/>
    <w:rsid w:val="00E15B4F"/>
    <w:rsid w:val="00E16442"/>
    <w:rsid w:val="00E1688D"/>
    <w:rsid w:val="00E16BB6"/>
    <w:rsid w:val="00E16EE3"/>
    <w:rsid w:val="00E17E1A"/>
    <w:rsid w:val="00E2028F"/>
    <w:rsid w:val="00E226EA"/>
    <w:rsid w:val="00E22DC0"/>
    <w:rsid w:val="00E23E2B"/>
    <w:rsid w:val="00E24393"/>
    <w:rsid w:val="00E2751D"/>
    <w:rsid w:val="00E32D15"/>
    <w:rsid w:val="00E33D48"/>
    <w:rsid w:val="00E3528D"/>
    <w:rsid w:val="00E359D4"/>
    <w:rsid w:val="00E50C8E"/>
    <w:rsid w:val="00E523E6"/>
    <w:rsid w:val="00E52B90"/>
    <w:rsid w:val="00E52ECD"/>
    <w:rsid w:val="00E54E8B"/>
    <w:rsid w:val="00E55ECD"/>
    <w:rsid w:val="00E61A8F"/>
    <w:rsid w:val="00E63A3A"/>
    <w:rsid w:val="00E63AB8"/>
    <w:rsid w:val="00E70264"/>
    <w:rsid w:val="00E7350A"/>
    <w:rsid w:val="00E7353E"/>
    <w:rsid w:val="00E74411"/>
    <w:rsid w:val="00E8311D"/>
    <w:rsid w:val="00E83A5A"/>
    <w:rsid w:val="00E92952"/>
    <w:rsid w:val="00E93030"/>
    <w:rsid w:val="00E946C9"/>
    <w:rsid w:val="00E963DD"/>
    <w:rsid w:val="00EA2EB0"/>
    <w:rsid w:val="00EA3DE4"/>
    <w:rsid w:val="00EB2905"/>
    <w:rsid w:val="00EB35C1"/>
    <w:rsid w:val="00EB360D"/>
    <w:rsid w:val="00EB7FFB"/>
    <w:rsid w:val="00EC7422"/>
    <w:rsid w:val="00ED0249"/>
    <w:rsid w:val="00ED089E"/>
    <w:rsid w:val="00ED13CB"/>
    <w:rsid w:val="00ED40D1"/>
    <w:rsid w:val="00ED4D37"/>
    <w:rsid w:val="00ED744B"/>
    <w:rsid w:val="00EE043F"/>
    <w:rsid w:val="00EE39FA"/>
    <w:rsid w:val="00EE42F3"/>
    <w:rsid w:val="00EE7C4D"/>
    <w:rsid w:val="00EF226F"/>
    <w:rsid w:val="00EF3C1E"/>
    <w:rsid w:val="00F0167F"/>
    <w:rsid w:val="00F02401"/>
    <w:rsid w:val="00F0398F"/>
    <w:rsid w:val="00F04026"/>
    <w:rsid w:val="00F05B6F"/>
    <w:rsid w:val="00F06560"/>
    <w:rsid w:val="00F102A6"/>
    <w:rsid w:val="00F107F5"/>
    <w:rsid w:val="00F12B11"/>
    <w:rsid w:val="00F146C9"/>
    <w:rsid w:val="00F1637E"/>
    <w:rsid w:val="00F1708B"/>
    <w:rsid w:val="00F21B1B"/>
    <w:rsid w:val="00F21DAD"/>
    <w:rsid w:val="00F22D90"/>
    <w:rsid w:val="00F233A4"/>
    <w:rsid w:val="00F27885"/>
    <w:rsid w:val="00F3032D"/>
    <w:rsid w:val="00F30668"/>
    <w:rsid w:val="00F312BA"/>
    <w:rsid w:val="00F333A2"/>
    <w:rsid w:val="00F348AA"/>
    <w:rsid w:val="00F34C2E"/>
    <w:rsid w:val="00F37ADA"/>
    <w:rsid w:val="00F41457"/>
    <w:rsid w:val="00F41C4D"/>
    <w:rsid w:val="00F43CC7"/>
    <w:rsid w:val="00F44802"/>
    <w:rsid w:val="00F47959"/>
    <w:rsid w:val="00F47BA4"/>
    <w:rsid w:val="00F514DF"/>
    <w:rsid w:val="00F541F6"/>
    <w:rsid w:val="00F54EC1"/>
    <w:rsid w:val="00F5527F"/>
    <w:rsid w:val="00F56C60"/>
    <w:rsid w:val="00F56F02"/>
    <w:rsid w:val="00F6260E"/>
    <w:rsid w:val="00F641AD"/>
    <w:rsid w:val="00F66757"/>
    <w:rsid w:val="00F7237A"/>
    <w:rsid w:val="00F75754"/>
    <w:rsid w:val="00F775FE"/>
    <w:rsid w:val="00F81924"/>
    <w:rsid w:val="00F84B62"/>
    <w:rsid w:val="00F84B9B"/>
    <w:rsid w:val="00F859A9"/>
    <w:rsid w:val="00F87F83"/>
    <w:rsid w:val="00F920CE"/>
    <w:rsid w:val="00F93A98"/>
    <w:rsid w:val="00F96DA6"/>
    <w:rsid w:val="00FA0D09"/>
    <w:rsid w:val="00FA21D8"/>
    <w:rsid w:val="00FA3E4C"/>
    <w:rsid w:val="00FA5A5D"/>
    <w:rsid w:val="00FA72BB"/>
    <w:rsid w:val="00FB264B"/>
    <w:rsid w:val="00FB2F06"/>
    <w:rsid w:val="00FB31EA"/>
    <w:rsid w:val="00FB66FF"/>
    <w:rsid w:val="00FC22E6"/>
    <w:rsid w:val="00FC4A17"/>
    <w:rsid w:val="00FC5B68"/>
    <w:rsid w:val="00FD061F"/>
    <w:rsid w:val="00FD39A0"/>
    <w:rsid w:val="00FD4468"/>
    <w:rsid w:val="00FD4D2C"/>
    <w:rsid w:val="00FD558F"/>
    <w:rsid w:val="00FD5D49"/>
    <w:rsid w:val="00FD7C43"/>
    <w:rsid w:val="00FE0399"/>
    <w:rsid w:val="00FE044B"/>
    <w:rsid w:val="00FE33F6"/>
    <w:rsid w:val="00FE6574"/>
    <w:rsid w:val="00FF37FD"/>
    <w:rsid w:val="00FF41F7"/>
    <w:rsid w:val="00FF4242"/>
    <w:rsid w:val="00FF7346"/>
    <w:rsid w:val="00FF7D70"/>
    <w:rsid w:val="04A648C2"/>
    <w:rsid w:val="0874288F"/>
    <w:rsid w:val="2BB23230"/>
    <w:rsid w:val="3AF72F9C"/>
    <w:rsid w:val="52FD2C78"/>
    <w:rsid w:val="6D787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A9A67E2"/>
  <w15:docId w15:val="{3C114C68-F5DD-4BA3-8149-46123E046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iPriority="0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694"/>
    <w:pPr>
      <w:spacing w:before="240" w:after="60" w:line="252" w:lineRule="auto"/>
    </w:pPr>
    <w:rPr>
      <w:rFonts w:ascii="Arial" w:eastAsia="Times New Roman" w:hAnsi="Arial"/>
      <w:sz w:val="24"/>
      <w:szCs w:val="24"/>
    </w:rPr>
  </w:style>
  <w:style w:type="paragraph" w:styleId="Heading1">
    <w:name w:val="heading 1"/>
    <w:aliases w:val="Heading 1 (H1),Heading,1,H1,h1,Heading U,H11,Œ©o‚µ 1,?co??E 1,뙥,?c,?co?ƒÊ 1,?,Œ,Œ©,Titre Partie,título 1,DO NOT USE_h1,Œ...,?co?ƒÊ"/>
    <w:basedOn w:val="BodyText"/>
    <w:next w:val="Normal"/>
    <w:link w:val="Heading1Char"/>
    <w:uiPriority w:val="9"/>
    <w:qFormat/>
    <w:rsid w:val="00022D42"/>
    <w:pPr>
      <w:numPr>
        <w:numId w:val="43"/>
      </w:numPr>
      <w:spacing w:before="240" w:line="240" w:lineRule="auto"/>
      <w:outlineLvl w:val="0"/>
    </w:pPr>
    <w:rPr>
      <w:rFonts w:ascii="Arial" w:eastAsia="SimSun" w:hAnsi="Arial" w:cs="Arial"/>
      <w:b/>
      <w:bCs/>
      <w:sz w:val="32"/>
      <w:szCs w:val="32"/>
      <w:lang w:eastAsia="zh-CN"/>
    </w:rPr>
  </w:style>
  <w:style w:type="paragraph" w:styleId="Heading2">
    <w:name w:val="heading 2"/>
    <w:aliases w:val="Heading 2 (H2),H2,h2,H21,Œ©o‚µ 2,?co??E 2,?2,?c1,?co?ƒÊ 2,Œ1,Œ2,Œ©1,Œ©2,Œ©_o‚µ 2,뙥2,2,Header 2,2nd level,DO NOT USE_h2,título 2,..."/>
    <w:basedOn w:val="Heading1"/>
    <w:next w:val="Normal"/>
    <w:link w:val="Heading2Char"/>
    <w:qFormat/>
    <w:rsid w:val="00022D42"/>
    <w:pPr>
      <w:numPr>
        <w:ilvl w:val="1"/>
      </w:numPr>
      <w:ind w:left="360" w:hanging="360"/>
      <w:outlineLvl w:val="1"/>
    </w:pPr>
    <w:rPr>
      <w:sz w:val="28"/>
      <w:szCs w:val="28"/>
    </w:rPr>
  </w:style>
  <w:style w:type="paragraph" w:styleId="Heading3">
    <w:name w:val="heading 3"/>
    <w:aliases w:val="Heading 3 (H3),H3,l3,L3,h3,level 3,1.1.1 Heading 3,H31,Org Heading 1"/>
    <w:basedOn w:val="Heading2"/>
    <w:next w:val="Normal"/>
    <w:link w:val="Heading3Char"/>
    <w:qFormat/>
    <w:rsid w:val="008F06A7"/>
    <w:pPr>
      <w:numPr>
        <w:ilvl w:val="2"/>
      </w:numPr>
      <w:outlineLvl w:val="2"/>
    </w:pPr>
    <w:rPr>
      <w:bCs w:val="0"/>
      <w:sz w:val="22"/>
      <w:szCs w:val="22"/>
    </w:rPr>
  </w:style>
  <w:style w:type="paragraph" w:styleId="Heading4">
    <w:name w:val="heading 4"/>
    <w:aliases w:val="Heading 4 (H4),H4,l4,L4,h4,level 4,H41,Org Heading 2,0.1.1.1 Titre 4 + Left:  0&quot;,First line:  0&quot;,0.1.1...,0.1.1.1 Titre 4"/>
    <w:basedOn w:val="Heading3"/>
    <w:next w:val="Normal"/>
    <w:link w:val="Heading4Char"/>
    <w:qFormat/>
    <w:rsid w:val="00E1093C"/>
    <w:pPr>
      <w:numPr>
        <w:ilvl w:val="3"/>
      </w:numPr>
      <w:tabs>
        <w:tab w:val="left" w:pos="1152"/>
      </w:tabs>
      <w:outlineLvl w:val="3"/>
    </w:pPr>
    <w:rPr>
      <w:bCs/>
    </w:rPr>
  </w:style>
  <w:style w:type="paragraph" w:styleId="Heading5">
    <w:name w:val="heading 5"/>
    <w:aliases w:val="(Appendix),H5,Heading 5 (H5),h5,H51,DO NOT USE_h5"/>
    <w:basedOn w:val="Heading4"/>
    <w:next w:val="Normal"/>
    <w:link w:val="Heading5Char"/>
    <w:qFormat/>
    <w:rsid w:val="00E1093C"/>
    <w:pPr>
      <w:numPr>
        <w:ilvl w:val="4"/>
      </w:numPr>
      <w:tabs>
        <w:tab w:val="clear" w:pos="1152"/>
        <w:tab w:val="left" w:pos="1296"/>
      </w:tabs>
      <w:outlineLvl w:val="4"/>
    </w:pPr>
    <w:rPr>
      <w:bCs w:val="0"/>
      <w:iCs/>
      <w:szCs w:val="24"/>
    </w:rPr>
  </w:style>
  <w:style w:type="paragraph" w:styleId="Heading6">
    <w:name w:val="heading 6"/>
    <w:aliases w:val="H6,h6,H61"/>
    <w:basedOn w:val="Heading5"/>
    <w:next w:val="Normal"/>
    <w:link w:val="Heading6Char"/>
    <w:qFormat/>
    <w:rsid w:val="00E1093C"/>
    <w:pPr>
      <w:numPr>
        <w:ilvl w:val="5"/>
      </w:numPr>
      <w:outlineLvl w:val="5"/>
    </w:pPr>
    <w:rPr>
      <w:b w:val="0"/>
      <w:bCs/>
    </w:rPr>
  </w:style>
  <w:style w:type="paragraph" w:styleId="Heading7">
    <w:name w:val="heading 7"/>
    <w:basedOn w:val="Normal"/>
    <w:next w:val="Normal"/>
    <w:link w:val="Heading7Char"/>
    <w:uiPriority w:val="99"/>
    <w:qFormat/>
    <w:rsid w:val="00E1093C"/>
    <w:pPr>
      <w:numPr>
        <w:ilvl w:val="6"/>
        <w:numId w:val="1"/>
      </w:numPr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link w:val="Heading8Char"/>
    <w:uiPriority w:val="99"/>
    <w:qFormat/>
    <w:rsid w:val="00E1093C"/>
    <w:pPr>
      <w:numPr>
        <w:ilvl w:val="7"/>
        <w:numId w:val="1"/>
      </w:numPr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link w:val="Heading9Char"/>
    <w:uiPriority w:val="99"/>
    <w:qFormat/>
    <w:rsid w:val="00E1093C"/>
    <w:pPr>
      <w:numPr>
        <w:ilvl w:val="8"/>
        <w:numId w:val="1"/>
      </w:numPr>
      <w:outlineLvl w:val="8"/>
    </w:pPr>
    <w:rPr>
      <w:rFonts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rsid w:val="00E1093C"/>
    <w:pPr>
      <w:spacing w:before="0" w:after="0"/>
    </w:pPr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E1093C"/>
    <w:pPr>
      <w:keepLines/>
      <w:spacing w:before="120" w:after="120" w:line="240" w:lineRule="auto"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rsid w:val="00E1093C"/>
    <w:rPr>
      <w:color w:val="0000FF"/>
      <w:u w:val="single"/>
    </w:rPr>
  </w:style>
  <w:style w:type="character" w:customStyle="1" w:styleId="Heading1Char">
    <w:name w:val="Heading 1 Char"/>
    <w:aliases w:val="Heading 1 (H1) Char,Heading Char,1 Char,H1 Char,h1 Char,Heading U Char,H11 Char,Œ©o‚µ 1 Char,?co??E 1 Char,뙥 Char,?c Char,?co?ƒÊ 1 Char,? Char,Œ Char,Œ© Char,Titre Partie Char,título 1 Char,DO NOT USE_h1 Char,Œ... Char,?co?ƒÊ Char"/>
    <w:basedOn w:val="DefaultParagraphFont"/>
    <w:link w:val="Heading1"/>
    <w:uiPriority w:val="9"/>
    <w:rsid w:val="00022D42"/>
    <w:rPr>
      <w:rFonts w:ascii="Arial" w:eastAsia="SimSun" w:hAnsi="Arial" w:cs="Arial"/>
      <w:b/>
      <w:bCs/>
      <w:spacing w:val="-5"/>
      <w:sz w:val="32"/>
      <w:szCs w:val="32"/>
      <w:lang w:eastAsia="zh-CN"/>
    </w:rPr>
  </w:style>
  <w:style w:type="character" w:customStyle="1" w:styleId="Heading2Char">
    <w:name w:val="Heading 2 Char"/>
    <w:aliases w:val="Heading 2 (H2) Char,H2 Char,h2 Char,H21 Char,Œ©o‚µ 2 Char,?co??E 2 Char,?2 Char,?c1 Char,?co?ƒÊ 2 Char,Œ1 Char,Œ2 Char,Œ©1 Char,Œ©2 Char,Œ©_o‚µ 2 Char,뙥2 Char,2 Char,Header 2 Char,2nd level Char,DO NOT USE_h2 Char,título 2 Char"/>
    <w:basedOn w:val="DefaultParagraphFont"/>
    <w:link w:val="Heading2"/>
    <w:rsid w:val="00022D42"/>
    <w:rPr>
      <w:rFonts w:ascii="Arial" w:eastAsia="SimSun" w:hAnsi="Arial" w:cs="Arial"/>
      <w:b/>
      <w:bCs/>
      <w:spacing w:val="-5"/>
      <w:sz w:val="28"/>
      <w:szCs w:val="28"/>
      <w:lang w:eastAsia="zh-CN"/>
    </w:rPr>
  </w:style>
  <w:style w:type="character" w:customStyle="1" w:styleId="Heading3Char">
    <w:name w:val="Heading 3 Char"/>
    <w:aliases w:val="Heading 3 (H3) Char,H3 Char,l3 Char,L3 Char,h3 Char,level 3 Char,1.1.1 Heading 3 Char,H31 Char,Org Heading 1 Char"/>
    <w:basedOn w:val="DefaultParagraphFont"/>
    <w:link w:val="Heading3"/>
    <w:rsid w:val="008F06A7"/>
    <w:rPr>
      <w:rFonts w:ascii="Arial" w:eastAsia="Times New Roman" w:hAnsi="Arial" w:cs="Arial"/>
      <w:b/>
      <w:bCs/>
      <w:iCs/>
      <w:kern w:val="32"/>
      <w:sz w:val="22"/>
      <w:szCs w:val="22"/>
      <w:lang w:val="en-GB"/>
    </w:rPr>
  </w:style>
  <w:style w:type="character" w:customStyle="1" w:styleId="Heading4Char">
    <w:name w:val="Heading 4 Char"/>
    <w:aliases w:val="Heading 4 (H4) Char,H4 Char,l4 Char,L4 Char,h4 Char,level 4 Char,H41 Char,Org Heading 2 Char,0.1.1.1 Titre 4 + Left:  0&quot; Char,First line:  0&quot; Char,0.1.1... Char,0.1.1.1 Titre 4 Char"/>
    <w:basedOn w:val="DefaultParagraphFont"/>
    <w:link w:val="Heading4"/>
    <w:rsid w:val="00E1093C"/>
    <w:rPr>
      <w:rFonts w:ascii="Arial" w:eastAsia="Times New Roman" w:hAnsi="Arial" w:cs="Arial"/>
      <w:b/>
      <w:iCs/>
      <w:kern w:val="32"/>
      <w:sz w:val="22"/>
      <w:szCs w:val="22"/>
      <w:lang w:val="en-GB"/>
    </w:rPr>
  </w:style>
  <w:style w:type="character" w:customStyle="1" w:styleId="Heading5Char">
    <w:name w:val="Heading 5 Char"/>
    <w:aliases w:val="(Appendix) Char,H5 Char,Heading 5 (H5) Char,h5 Char,H51 Char,DO NOT USE_h5 Char"/>
    <w:basedOn w:val="DefaultParagraphFont"/>
    <w:link w:val="Heading5"/>
    <w:rsid w:val="00E1093C"/>
    <w:rPr>
      <w:rFonts w:ascii="Arial" w:eastAsia="Times New Roman" w:hAnsi="Arial" w:cs="Arial"/>
      <w:b/>
      <w:bCs/>
      <w:kern w:val="32"/>
      <w:sz w:val="22"/>
      <w:szCs w:val="24"/>
      <w:lang w:val="en-GB"/>
    </w:rPr>
  </w:style>
  <w:style w:type="character" w:customStyle="1" w:styleId="Heading6Char">
    <w:name w:val="Heading 6 Char"/>
    <w:aliases w:val="H6 Char,h6 Char,H61 Char"/>
    <w:basedOn w:val="DefaultParagraphFont"/>
    <w:link w:val="Heading6"/>
    <w:rsid w:val="00E1093C"/>
    <w:rPr>
      <w:rFonts w:ascii="Arial" w:eastAsia="Times New Roman" w:hAnsi="Arial" w:cs="Arial"/>
      <w:kern w:val="32"/>
      <w:sz w:val="22"/>
      <w:szCs w:val="24"/>
      <w:lang w:val="en-GB"/>
    </w:rPr>
  </w:style>
  <w:style w:type="character" w:customStyle="1" w:styleId="Heading7Char">
    <w:name w:val="Heading 7 Char"/>
    <w:basedOn w:val="DefaultParagraphFont"/>
    <w:link w:val="Heading7"/>
    <w:uiPriority w:val="99"/>
    <w:rsid w:val="00E1093C"/>
    <w:rPr>
      <w:rFonts w:eastAsia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9"/>
    <w:rsid w:val="00E1093C"/>
    <w:rPr>
      <w:rFonts w:eastAsia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9"/>
    <w:rsid w:val="00E1093C"/>
    <w:rPr>
      <w:rFonts w:ascii="Arial" w:eastAsia="Times New Roman" w:hAnsi="Arial" w:cs="Arial"/>
      <w:sz w:val="22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E1093C"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rsid w:val="00E1093C"/>
    <w:rPr>
      <w:rFonts w:ascii="Tahoma" w:eastAsia="Times New Roman" w:hAnsi="Tahoma" w:cs="Tahoma"/>
      <w:sz w:val="16"/>
      <w:szCs w:val="16"/>
    </w:rPr>
  </w:style>
  <w:style w:type="paragraph" w:styleId="Title">
    <w:name w:val="Title"/>
    <w:basedOn w:val="Normal"/>
    <w:link w:val="TitleChar"/>
    <w:uiPriority w:val="10"/>
    <w:qFormat/>
    <w:rsid w:val="00E1093C"/>
    <w:pPr>
      <w:jc w:val="center"/>
      <w:outlineLvl w:val="0"/>
    </w:pPr>
    <w:rPr>
      <w:rFonts w:cs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E1093C"/>
    <w:rPr>
      <w:rFonts w:ascii="Arial" w:eastAsia="Times New Roman" w:hAnsi="Arial" w:cs="Arial"/>
      <w:b/>
      <w:bCs/>
      <w:kern w:val="28"/>
      <w:sz w:val="32"/>
      <w:szCs w:val="32"/>
    </w:rPr>
  </w:style>
  <w:style w:type="paragraph" w:styleId="TOC1">
    <w:name w:val="toc 1"/>
    <w:basedOn w:val="Normal"/>
    <w:next w:val="Normal"/>
    <w:autoRedefine/>
    <w:uiPriority w:val="39"/>
    <w:rsid w:val="00E1093C"/>
    <w:pPr>
      <w:tabs>
        <w:tab w:val="left" w:pos="480"/>
        <w:tab w:val="right" w:leader="dot" w:pos="9350"/>
      </w:tabs>
      <w:spacing w:before="60"/>
    </w:pPr>
  </w:style>
  <w:style w:type="paragraph" w:styleId="TOC2">
    <w:name w:val="toc 2"/>
    <w:basedOn w:val="Normal"/>
    <w:next w:val="Normal"/>
    <w:autoRedefine/>
    <w:uiPriority w:val="39"/>
    <w:rsid w:val="00E1093C"/>
    <w:pPr>
      <w:tabs>
        <w:tab w:val="left" w:pos="880"/>
        <w:tab w:val="left" w:pos="1890"/>
        <w:tab w:val="right" w:leader="dot" w:pos="9350"/>
      </w:tabs>
      <w:spacing w:before="60"/>
      <w:ind w:left="245"/>
    </w:pPr>
  </w:style>
  <w:style w:type="paragraph" w:styleId="Header">
    <w:name w:val="header"/>
    <w:aliases w:val="머리글="/>
    <w:basedOn w:val="Normal"/>
    <w:link w:val="HeaderChar"/>
    <w:uiPriority w:val="99"/>
    <w:rsid w:val="00E1093C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머리글= Char"/>
    <w:basedOn w:val="DefaultParagraphFont"/>
    <w:link w:val="Header"/>
    <w:uiPriority w:val="99"/>
    <w:rsid w:val="00E1093C"/>
    <w:rPr>
      <w:rFonts w:ascii="Arial" w:eastAsia="Times New Roman" w:hAnsi="Arial"/>
      <w:sz w:val="24"/>
      <w:szCs w:val="24"/>
    </w:rPr>
  </w:style>
  <w:style w:type="paragraph" w:styleId="Footer">
    <w:name w:val="footer"/>
    <w:basedOn w:val="Normal"/>
    <w:link w:val="FooterChar"/>
    <w:uiPriority w:val="99"/>
    <w:rsid w:val="00E1093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093C"/>
    <w:rPr>
      <w:rFonts w:ascii="Arial" w:eastAsia="Times New Roman" w:hAnsi="Arial"/>
      <w:sz w:val="24"/>
      <w:szCs w:val="24"/>
    </w:rPr>
  </w:style>
  <w:style w:type="paragraph" w:styleId="Caption">
    <w:name w:val="caption"/>
    <w:basedOn w:val="Normal"/>
    <w:next w:val="Normal"/>
    <w:uiPriority w:val="35"/>
    <w:qFormat/>
    <w:rsid w:val="00E1093C"/>
    <w:rPr>
      <w:b/>
      <w:bCs/>
      <w:szCs w:val="20"/>
    </w:rPr>
  </w:style>
  <w:style w:type="paragraph" w:styleId="TOC3">
    <w:name w:val="toc 3"/>
    <w:basedOn w:val="Normal"/>
    <w:next w:val="Normal"/>
    <w:autoRedefine/>
    <w:uiPriority w:val="39"/>
    <w:rsid w:val="00E1093C"/>
    <w:pPr>
      <w:spacing w:before="60"/>
      <w:ind w:left="403"/>
    </w:pPr>
  </w:style>
  <w:style w:type="paragraph" w:customStyle="1" w:styleId="StyleCaptionCentered">
    <w:name w:val="Style Caption + Centered"/>
    <w:basedOn w:val="Caption"/>
    <w:rsid w:val="00E1093C"/>
    <w:pPr>
      <w:jc w:val="center"/>
    </w:pPr>
    <w:rPr>
      <w:noProof/>
    </w:rPr>
  </w:style>
  <w:style w:type="paragraph" w:customStyle="1" w:styleId="Default">
    <w:name w:val="Default"/>
    <w:rsid w:val="00E1093C"/>
    <w:pPr>
      <w:autoSpaceDE w:val="0"/>
      <w:autoSpaceDN w:val="0"/>
      <w:adjustRightInd w:val="0"/>
      <w:spacing w:before="240" w:after="0" w:line="240" w:lineRule="auto"/>
    </w:pPr>
    <w:rPr>
      <w:rFonts w:ascii="Arial" w:eastAsia="Times New Roman" w:hAnsi="Arial" w:cs="Arial"/>
      <w:color w:val="000000"/>
      <w:sz w:val="24"/>
      <w:szCs w:val="24"/>
    </w:rPr>
  </w:style>
  <w:style w:type="paragraph" w:styleId="Bibliography">
    <w:name w:val="Bibliography"/>
    <w:basedOn w:val="Normal"/>
    <w:next w:val="Normal"/>
    <w:uiPriority w:val="37"/>
    <w:unhideWhenUsed/>
    <w:rsid w:val="00E1093C"/>
  </w:style>
  <w:style w:type="paragraph" w:styleId="TOC4">
    <w:name w:val="toc 4"/>
    <w:basedOn w:val="Normal"/>
    <w:next w:val="Normal"/>
    <w:autoRedefine/>
    <w:uiPriority w:val="39"/>
    <w:unhideWhenUsed/>
    <w:rsid w:val="00E1093C"/>
    <w:pPr>
      <w:spacing w:before="0"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E1093C"/>
    <w:pPr>
      <w:spacing w:before="0"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E1093C"/>
    <w:pPr>
      <w:spacing w:before="0"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E1093C"/>
    <w:pPr>
      <w:spacing w:before="0"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E1093C"/>
    <w:pPr>
      <w:spacing w:before="0"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E1093C"/>
    <w:pPr>
      <w:spacing w:before="0"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E1093C"/>
    <w:rPr>
      <w:b/>
      <w:bCs/>
    </w:rPr>
  </w:style>
  <w:style w:type="character" w:styleId="FollowedHyperlink">
    <w:name w:val="FollowedHyperlink"/>
    <w:basedOn w:val="DefaultParagraphFont"/>
    <w:uiPriority w:val="99"/>
    <w:unhideWhenUsed/>
    <w:rsid w:val="00E1093C"/>
    <w:rPr>
      <w:color w:val="954F72" w:themeColor="followedHyperlink"/>
      <w:u w:val="single"/>
    </w:rPr>
  </w:style>
  <w:style w:type="table" w:styleId="LightShading-Accent5">
    <w:name w:val="Light Shading Accent 5"/>
    <w:basedOn w:val="TableNormal"/>
    <w:uiPriority w:val="60"/>
    <w:rsid w:val="00E1093C"/>
    <w:pPr>
      <w:spacing w:before="240" w:after="0" w:line="240" w:lineRule="auto"/>
    </w:pPr>
    <w:rPr>
      <w:rFonts w:asciiTheme="minorHAnsi" w:eastAsiaTheme="minorHAnsi" w:hAnsiTheme="minorHAnsi" w:cstheme="minorBidi"/>
      <w:color w:val="2E74B5" w:themeColor="accent5" w:themeShade="BF"/>
      <w:sz w:val="22"/>
      <w:szCs w:val="22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List-Accent5">
    <w:name w:val="Light List Accent 5"/>
    <w:basedOn w:val="TableNormal"/>
    <w:uiPriority w:val="61"/>
    <w:rsid w:val="00E1093C"/>
    <w:pPr>
      <w:spacing w:before="240" w:after="0" w:line="240" w:lineRule="auto"/>
    </w:pPr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MediumShading1-Accent5">
    <w:name w:val="Medium Shading 1 Accent 5"/>
    <w:basedOn w:val="TableNormal"/>
    <w:uiPriority w:val="63"/>
    <w:rsid w:val="00E1093C"/>
    <w:pPr>
      <w:spacing w:before="240" w:after="0" w:line="240" w:lineRule="auto"/>
    </w:pPr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CommentReference">
    <w:name w:val="annotation reference"/>
    <w:basedOn w:val="DefaultParagraphFont"/>
    <w:uiPriority w:val="99"/>
    <w:unhideWhenUsed/>
    <w:rsid w:val="00E1093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1093C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1093C"/>
    <w:rPr>
      <w:rFonts w:ascii="Arial" w:eastAsia="Times New Roman" w:hAnsi="Arial"/>
      <w:sz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E1093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E1093C"/>
    <w:rPr>
      <w:rFonts w:ascii="Arial" w:eastAsia="Times New Roman" w:hAnsi="Arial"/>
      <w:b/>
      <w:bCs/>
      <w:sz w:val="24"/>
    </w:rPr>
  </w:style>
  <w:style w:type="paragraph" w:styleId="NormalWeb">
    <w:name w:val="Normal (Web)"/>
    <w:basedOn w:val="Normal"/>
    <w:uiPriority w:val="99"/>
    <w:unhideWhenUsed/>
    <w:rsid w:val="00E1093C"/>
    <w:pPr>
      <w:spacing w:before="100" w:beforeAutospacing="1" w:after="100" w:afterAutospacing="1"/>
    </w:pPr>
    <w:rPr>
      <w:rFonts w:ascii="Times New Roman" w:eastAsiaTheme="minorEastAsia" w:hAnsi="Times New Roman"/>
    </w:rPr>
  </w:style>
  <w:style w:type="paragraph" w:customStyle="1" w:styleId="Body">
    <w:name w:val="Body"/>
    <w:link w:val="BodyChar"/>
    <w:rsid w:val="00E1093C"/>
    <w:pPr>
      <w:spacing w:before="240" w:after="240" w:line="240" w:lineRule="auto"/>
      <w:ind w:left="1304"/>
    </w:pPr>
    <w:rPr>
      <w:rFonts w:ascii="Palatino" w:eastAsia="Times New Roman" w:hAnsi="Palatino"/>
      <w:lang w:val="en-GB"/>
    </w:rPr>
  </w:style>
  <w:style w:type="character" w:customStyle="1" w:styleId="BodyChar">
    <w:name w:val="Body Char"/>
    <w:basedOn w:val="DefaultParagraphFont"/>
    <w:link w:val="Body"/>
    <w:locked/>
    <w:rsid w:val="00E1093C"/>
    <w:rPr>
      <w:rFonts w:ascii="Palatino" w:eastAsia="Times New Roman" w:hAnsi="Palatino"/>
      <w:lang w:val="en-GB"/>
    </w:rPr>
  </w:style>
  <w:style w:type="character" w:customStyle="1" w:styleId="FigureTitleChar">
    <w:name w:val="Figure Title Char"/>
    <w:link w:val="FigureTitle"/>
    <w:locked/>
    <w:rsid w:val="00E1093C"/>
    <w:rPr>
      <w:b/>
      <w:sz w:val="24"/>
    </w:rPr>
  </w:style>
  <w:style w:type="paragraph" w:customStyle="1" w:styleId="FigureTitle">
    <w:name w:val="Figure Title"/>
    <w:basedOn w:val="Normal"/>
    <w:link w:val="FigureTitleChar"/>
    <w:qFormat/>
    <w:rsid w:val="00E1093C"/>
    <w:pPr>
      <w:numPr>
        <w:numId w:val="2"/>
      </w:numPr>
      <w:spacing w:after="0"/>
      <w:jc w:val="center"/>
    </w:pPr>
    <w:rPr>
      <w:rFonts w:ascii="Times New Roman" w:eastAsia="MS Mincho" w:hAnsi="Times New Roman"/>
      <w:b/>
      <w:szCs w:val="20"/>
    </w:rPr>
  </w:style>
  <w:style w:type="numbering" w:customStyle="1" w:styleId="NoList1">
    <w:name w:val="No List1"/>
    <w:next w:val="NoList"/>
    <w:uiPriority w:val="99"/>
    <w:semiHidden/>
    <w:rsid w:val="00E1093C"/>
  </w:style>
  <w:style w:type="paragraph" w:customStyle="1" w:styleId="CellBody">
    <w:name w:val="CellBody"/>
    <w:basedOn w:val="Normal"/>
    <w:rsid w:val="00E1093C"/>
    <w:pPr>
      <w:overflowPunct w:val="0"/>
      <w:autoSpaceDE w:val="0"/>
      <w:autoSpaceDN w:val="0"/>
      <w:adjustRightInd w:val="0"/>
      <w:spacing w:before="60"/>
      <w:textAlignment w:val="baseline"/>
    </w:pPr>
    <w:rPr>
      <w:noProof/>
      <w:color w:val="000000"/>
      <w:szCs w:val="20"/>
    </w:rPr>
  </w:style>
  <w:style w:type="paragraph" w:styleId="BodyText">
    <w:name w:val="Body Text"/>
    <w:basedOn w:val="Normal"/>
    <w:link w:val="BodyTextChar"/>
    <w:uiPriority w:val="1"/>
    <w:qFormat/>
    <w:rsid w:val="00E1093C"/>
    <w:pPr>
      <w:spacing w:before="0" w:after="240" w:line="240" w:lineRule="atLeast"/>
      <w:jc w:val="both"/>
    </w:pPr>
    <w:rPr>
      <w:rFonts w:ascii="Times New Roman" w:eastAsia="PMingLiU" w:hAnsi="Times New Roman"/>
      <w:spacing w:val="-5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E1093C"/>
    <w:rPr>
      <w:rFonts w:eastAsia="PMingLiU"/>
      <w:spacing w:val="-5"/>
      <w:sz w:val="24"/>
    </w:rPr>
  </w:style>
  <w:style w:type="paragraph" w:styleId="FootnoteText">
    <w:name w:val="footnote text"/>
    <w:basedOn w:val="Normal"/>
    <w:link w:val="FootnoteTextChar"/>
    <w:uiPriority w:val="99"/>
    <w:semiHidden/>
    <w:rsid w:val="00E1093C"/>
    <w:pPr>
      <w:spacing w:before="0" w:after="0"/>
    </w:pPr>
    <w:rPr>
      <w:rFonts w:ascii="Times New Roman" w:hAnsi="Times New Roman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1093C"/>
    <w:rPr>
      <w:rFonts w:eastAsia="Times New Roman"/>
      <w:sz w:val="24"/>
    </w:rPr>
  </w:style>
  <w:style w:type="paragraph" w:styleId="ListNumber">
    <w:name w:val="List Number"/>
    <w:basedOn w:val="Normal"/>
    <w:rsid w:val="00E1093C"/>
    <w:pPr>
      <w:numPr>
        <w:numId w:val="3"/>
      </w:numPr>
      <w:spacing w:before="0" w:after="0"/>
    </w:pPr>
  </w:style>
  <w:style w:type="character" w:customStyle="1" w:styleId="Heading1CharChar">
    <w:name w:val="Heading 1 Char Char"/>
    <w:rsid w:val="0095277F"/>
    <w:rPr>
      <w:sz w:val="28"/>
      <w:szCs w:val="28"/>
    </w:rPr>
  </w:style>
  <w:style w:type="paragraph" w:customStyle="1" w:styleId="Table">
    <w:name w:val="Table"/>
    <w:basedOn w:val="Normal"/>
    <w:next w:val="Normal"/>
    <w:link w:val="TableChar"/>
    <w:qFormat/>
    <w:rsid w:val="00E1093C"/>
    <w:pPr>
      <w:numPr>
        <w:numId w:val="4"/>
      </w:numPr>
      <w:spacing w:before="0" w:after="0"/>
    </w:pPr>
  </w:style>
  <w:style w:type="paragraph" w:styleId="DocumentMap">
    <w:name w:val="Document Map"/>
    <w:basedOn w:val="Normal"/>
    <w:link w:val="DocumentMapChar"/>
    <w:semiHidden/>
    <w:rsid w:val="00E1093C"/>
    <w:pPr>
      <w:shd w:val="clear" w:color="auto" w:fill="000080"/>
      <w:spacing w:before="0" w:after="0"/>
    </w:pPr>
    <w:rPr>
      <w:rFonts w:ascii="Tahoma" w:hAnsi="Tahoma"/>
      <w:szCs w:val="20"/>
    </w:rPr>
  </w:style>
  <w:style w:type="character" w:customStyle="1" w:styleId="DocumentMapChar">
    <w:name w:val="Document Map Char"/>
    <w:basedOn w:val="DefaultParagraphFont"/>
    <w:link w:val="DocumentMap"/>
    <w:semiHidden/>
    <w:rsid w:val="00E1093C"/>
    <w:rPr>
      <w:rFonts w:ascii="Tahoma" w:eastAsia="Times New Roman" w:hAnsi="Tahoma"/>
      <w:sz w:val="24"/>
      <w:shd w:val="clear" w:color="auto" w:fill="000080"/>
    </w:rPr>
  </w:style>
  <w:style w:type="character" w:styleId="FootnoteReference">
    <w:name w:val="footnote reference"/>
    <w:uiPriority w:val="99"/>
    <w:semiHidden/>
    <w:rsid w:val="00E1093C"/>
    <w:rPr>
      <w:vertAlign w:val="superscript"/>
    </w:rPr>
  </w:style>
  <w:style w:type="table" w:customStyle="1" w:styleId="TableGrid1">
    <w:name w:val="Table Grid1"/>
    <w:basedOn w:val="TableNormal"/>
    <w:next w:val="TableGrid"/>
    <w:rsid w:val="00E1093C"/>
    <w:pPr>
      <w:spacing w:before="24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ybody">
    <w:name w:val="mybody"/>
    <w:basedOn w:val="Normal"/>
    <w:link w:val="mybodyChar"/>
    <w:qFormat/>
    <w:rsid w:val="00E1093C"/>
    <w:pPr>
      <w:spacing w:before="0" w:after="0"/>
    </w:pPr>
    <w:rPr>
      <w:rFonts w:ascii="Times New Roman" w:hAnsi="Times New Roman"/>
    </w:rPr>
  </w:style>
  <w:style w:type="character" w:customStyle="1" w:styleId="mybodyChar">
    <w:name w:val="mybody Char"/>
    <w:link w:val="mybody"/>
    <w:rsid w:val="00E1093C"/>
    <w:rPr>
      <w:rFonts w:eastAsia="Times New Roman"/>
      <w:sz w:val="24"/>
      <w:szCs w:val="24"/>
    </w:rPr>
  </w:style>
  <w:style w:type="paragraph" w:styleId="Revision">
    <w:name w:val="Revision"/>
    <w:hidden/>
    <w:uiPriority w:val="99"/>
    <w:semiHidden/>
    <w:rsid w:val="00E1093C"/>
    <w:pPr>
      <w:spacing w:before="240" w:after="0" w:line="240" w:lineRule="auto"/>
    </w:pPr>
    <w:rPr>
      <w:rFonts w:ascii="Arial" w:eastAsia="Times New Roman" w:hAnsi="Arial"/>
      <w:szCs w:val="24"/>
    </w:rPr>
  </w:style>
  <w:style w:type="table" w:styleId="LightShading-Accent1">
    <w:name w:val="Light Shading Accent 1"/>
    <w:basedOn w:val="TableNormal"/>
    <w:uiPriority w:val="60"/>
    <w:rsid w:val="00E1093C"/>
    <w:pPr>
      <w:spacing w:before="240"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MediumList2-Accent1">
    <w:name w:val="Medium List 2 Accent 1"/>
    <w:basedOn w:val="TableNormal"/>
    <w:uiPriority w:val="66"/>
    <w:rsid w:val="00E1093C"/>
    <w:pPr>
      <w:spacing w:before="240" w:after="0" w:line="240" w:lineRule="auto"/>
    </w:pPr>
    <w:rPr>
      <w:rFonts w:ascii="Cambria" w:eastAsia="MS Gothic" w:hAnsi="Cambria"/>
      <w:color w:val="000000"/>
      <w:sz w:val="22"/>
      <w:szCs w:val="22"/>
      <w:lang w:eastAsia="ja-JP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ghtGrid-Accent1">
    <w:name w:val="Light Grid Accent 1"/>
    <w:basedOn w:val="TableNormal"/>
    <w:uiPriority w:val="62"/>
    <w:rsid w:val="00E1093C"/>
    <w:pPr>
      <w:spacing w:before="240"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paragraph" w:styleId="TableofFigures">
    <w:name w:val="table of figures"/>
    <w:basedOn w:val="Normal"/>
    <w:next w:val="Normal"/>
    <w:uiPriority w:val="99"/>
    <w:rsid w:val="00E1093C"/>
    <w:pPr>
      <w:spacing w:before="0" w:after="0"/>
    </w:pPr>
    <w:rPr>
      <w:color w:val="44546A" w:themeColor="text2"/>
    </w:rPr>
  </w:style>
  <w:style w:type="table" w:styleId="MediumShading1-Accent1">
    <w:name w:val="Medium Shading 1 Accent 1"/>
    <w:basedOn w:val="TableNormal"/>
    <w:uiPriority w:val="63"/>
    <w:rsid w:val="00E1093C"/>
    <w:pPr>
      <w:spacing w:before="240"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EndnoteText">
    <w:name w:val="endnote text"/>
    <w:basedOn w:val="Normal"/>
    <w:link w:val="EndnoteTextChar"/>
    <w:rsid w:val="00E1093C"/>
    <w:pPr>
      <w:spacing w:before="0"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rsid w:val="00E1093C"/>
    <w:rPr>
      <w:rFonts w:ascii="Arial" w:eastAsia="Times New Roman" w:hAnsi="Arial"/>
      <w:sz w:val="24"/>
    </w:rPr>
  </w:style>
  <w:style w:type="character" w:styleId="EndnoteReference">
    <w:name w:val="endnote reference"/>
    <w:rsid w:val="00E1093C"/>
    <w:rPr>
      <w:vertAlign w:val="superscript"/>
    </w:rPr>
  </w:style>
  <w:style w:type="table" w:styleId="MediumGrid1-Accent1">
    <w:name w:val="Medium Grid 1 Accent 1"/>
    <w:basedOn w:val="TableNormal"/>
    <w:uiPriority w:val="67"/>
    <w:rsid w:val="00E1093C"/>
    <w:pPr>
      <w:spacing w:before="240"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3-Accent1">
    <w:name w:val="Medium Grid 3 Accent 1"/>
    <w:basedOn w:val="TableNormal"/>
    <w:uiPriority w:val="69"/>
    <w:rsid w:val="00E1093C"/>
    <w:pPr>
      <w:spacing w:before="240"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ColorfulGrid-Accent1">
    <w:name w:val="Colorful Grid Accent 1"/>
    <w:basedOn w:val="TableNormal"/>
    <w:uiPriority w:val="73"/>
    <w:rsid w:val="00E1093C"/>
    <w:pPr>
      <w:spacing w:before="240"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2-Accent1">
    <w:name w:val="Medium Grid 2 Accent 1"/>
    <w:basedOn w:val="TableNormal"/>
    <w:uiPriority w:val="68"/>
    <w:rsid w:val="00E1093C"/>
    <w:pPr>
      <w:spacing w:before="240" w:after="0" w:line="240" w:lineRule="auto"/>
    </w:pPr>
    <w:rPr>
      <w:rFonts w:ascii="Cambria" w:eastAsia="Times New Roman" w:hAnsi="Cambria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Shading2-Accent3">
    <w:name w:val="Medium Shading 2 Accent 3"/>
    <w:basedOn w:val="TableNormal"/>
    <w:uiPriority w:val="64"/>
    <w:rsid w:val="00E1093C"/>
    <w:pPr>
      <w:spacing w:before="24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ableClassic2">
    <w:name w:val="Table Classic 2"/>
    <w:basedOn w:val="TableNormal"/>
    <w:rsid w:val="00E1093C"/>
    <w:pPr>
      <w:spacing w:before="240"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2">
    <w:name w:val="Table Grid2"/>
    <w:basedOn w:val="TableNormal"/>
    <w:next w:val="TableGrid"/>
    <w:uiPriority w:val="59"/>
    <w:rsid w:val="00E1093C"/>
    <w:pPr>
      <w:keepLines/>
      <w:spacing w:before="120" w:after="120" w:line="240" w:lineRule="auto"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4">
    <w:name w:val="Grid Table 4 Accent 4"/>
    <w:basedOn w:val="TableNormal"/>
    <w:uiPriority w:val="49"/>
    <w:rsid w:val="00E1093C"/>
    <w:pPr>
      <w:spacing w:before="240" w:after="0" w:line="240" w:lineRule="auto"/>
    </w:pPr>
    <w:rPr>
      <w:rFonts w:asciiTheme="minorHAnsi" w:eastAsiaTheme="minorHAnsi" w:hAnsiTheme="minorHAnsi" w:cstheme="minorBidi"/>
      <w:sz w:val="18"/>
      <w:szCs w:val="22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cPr>
      <w:shd w:val="clear" w:color="auto" w:fill="FDFCFE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E1093C"/>
    <w:rPr>
      <w:color w:val="808080"/>
    </w:rPr>
  </w:style>
  <w:style w:type="paragraph" w:customStyle="1" w:styleId="font0">
    <w:name w:val="font0"/>
    <w:basedOn w:val="Normal"/>
    <w:rsid w:val="00E1093C"/>
    <w:pPr>
      <w:spacing w:before="100" w:beforeAutospacing="1" w:after="100" w:afterAutospacing="1"/>
    </w:pPr>
    <w:rPr>
      <w:rFonts w:ascii="Calibri" w:hAnsi="Calibri" w:cs="Calibri"/>
      <w:color w:val="000000"/>
      <w:sz w:val="22"/>
      <w:szCs w:val="22"/>
    </w:rPr>
  </w:style>
  <w:style w:type="paragraph" w:customStyle="1" w:styleId="font5">
    <w:name w:val="font5"/>
    <w:basedOn w:val="Normal"/>
    <w:rsid w:val="00E1093C"/>
    <w:pPr>
      <w:spacing w:before="100" w:beforeAutospacing="1" w:after="100" w:afterAutospacing="1"/>
    </w:pPr>
    <w:rPr>
      <w:rFonts w:cs="Arial"/>
      <w:color w:val="000000"/>
      <w:sz w:val="28"/>
      <w:szCs w:val="28"/>
    </w:rPr>
  </w:style>
  <w:style w:type="paragraph" w:customStyle="1" w:styleId="font6">
    <w:name w:val="font6"/>
    <w:basedOn w:val="Normal"/>
    <w:rsid w:val="00E1093C"/>
    <w:pPr>
      <w:spacing w:before="100" w:beforeAutospacing="1" w:after="100" w:afterAutospacing="1"/>
    </w:pPr>
    <w:rPr>
      <w:rFonts w:ascii="Symbol" w:hAnsi="Symbol"/>
      <w:color w:val="000000"/>
      <w:sz w:val="28"/>
      <w:szCs w:val="28"/>
    </w:rPr>
  </w:style>
  <w:style w:type="paragraph" w:customStyle="1" w:styleId="font7">
    <w:name w:val="font7"/>
    <w:basedOn w:val="Normal"/>
    <w:rsid w:val="00E1093C"/>
    <w:pPr>
      <w:spacing w:before="100" w:beforeAutospacing="1" w:after="100" w:afterAutospacing="1"/>
    </w:pPr>
    <w:rPr>
      <w:rFonts w:ascii="Symbol" w:hAnsi="Symbol"/>
      <w:color w:val="000000"/>
      <w:sz w:val="22"/>
      <w:szCs w:val="22"/>
    </w:rPr>
  </w:style>
  <w:style w:type="paragraph" w:customStyle="1" w:styleId="xl65">
    <w:name w:val="xl65"/>
    <w:basedOn w:val="Normal"/>
    <w:rsid w:val="00E1093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hAnsi="Times New Roman"/>
    </w:rPr>
  </w:style>
  <w:style w:type="paragraph" w:customStyle="1" w:styleId="xl66">
    <w:name w:val="xl66"/>
    <w:basedOn w:val="Normal"/>
    <w:rsid w:val="00E1093C"/>
    <w:pPr>
      <w:spacing w:before="100" w:beforeAutospacing="1" w:after="100" w:afterAutospacing="1"/>
      <w:textAlignment w:val="top"/>
    </w:pPr>
    <w:rPr>
      <w:rFonts w:ascii="Times New Roman" w:hAnsi="Times New Roman"/>
    </w:rPr>
  </w:style>
  <w:style w:type="paragraph" w:customStyle="1" w:styleId="xl67">
    <w:name w:val="xl67"/>
    <w:basedOn w:val="Normal"/>
    <w:rsid w:val="00E1093C"/>
    <w:pPr>
      <w:spacing w:before="100" w:beforeAutospacing="1" w:after="100" w:afterAutospacing="1"/>
      <w:jc w:val="center"/>
      <w:textAlignment w:val="top"/>
    </w:pPr>
    <w:rPr>
      <w:rFonts w:ascii="Times New Roman" w:hAnsi="Times New Roman"/>
    </w:rPr>
  </w:style>
  <w:style w:type="paragraph" w:customStyle="1" w:styleId="xl68">
    <w:name w:val="xl68"/>
    <w:basedOn w:val="Normal"/>
    <w:rsid w:val="00E1093C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top"/>
    </w:pPr>
    <w:rPr>
      <w:rFonts w:ascii="Times New Roman" w:hAnsi="Times New Roman"/>
    </w:rPr>
  </w:style>
  <w:style w:type="paragraph" w:customStyle="1" w:styleId="xl69">
    <w:name w:val="xl69"/>
    <w:basedOn w:val="Normal"/>
    <w:rsid w:val="00E1093C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hAnsi="Times New Roman"/>
    </w:rPr>
  </w:style>
  <w:style w:type="paragraph" w:customStyle="1" w:styleId="xl70">
    <w:name w:val="xl70"/>
    <w:basedOn w:val="Normal"/>
    <w:rsid w:val="00E1093C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hAnsi="Times New Roman"/>
    </w:rPr>
  </w:style>
  <w:style w:type="paragraph" w:customStyle="1" w:styleId="xl71">
    <w:name w:val="xl71"/>
    <w:basedOn w:val="Normal"/>
    <w:rsid w:val="00E1093C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textAlignment w:val="top"/>
    </w:pPr>
    <w:rPr>
      <w:rFonts w:ascii="Times New Roman" w:hAnsi="Times New Roman"/>
    </w:rPr>
  </w:style>
  <w:style w:type="paragraph" w:customStyle="1" w:styleId="xl72">
    <w:name w:val="xl72"/>
    <w:basedOn w:val="Normal"/>
    <w:rsid w:val="00E1093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hAnsi="Times New Roman"/>
    </w:rPr>
  </w:style>
  <w:style w:type="paragraph" w:customStyle="1" w:styleId="xl73">
    <w:name w:val="xl73"/>
    <w:basedOn w:val="Normal"/>
    <w:rsid w:val="00E1093C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hAnsi="Times New Roman"/>
    </w:rPr>
  </w:style>
  <w:style w:type="paragraph" w:customStyle="1" w:styleId="xl74">
    <w:name w:val="xl74"/>
    <w:basedOn w:val="Normal"/>
    <w:rsid w:val="00E1093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hAnsi="Times New Roman"/>
    </w:rPr>
  </w:style>
  <w:style w:type="paragraph" w:customStyle="1" w:styleId="xl75">
    <w:name w:val="xl75"/>
    <w:basedOn w:val="Normal"/>
    <w:rsid w:val="00E1093C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textAlignment w:val="top"/>
    </w:pPr>
    <w:rPr>
      <w:rFonts w:ascii="Times New Roman" w:hAnsi="Times New Roman"/>
    </w:rPr>
  </w:style>
  <w:style w:type="paragraph" w:customStyle="1" w:styleId="xl76">
    <w:name w:val="xl76"/>
    <w:basedOn w:val="Normal"/>
    <w:rsid w:val="00E1093C"/>
    <w:pPr>
      <w:pBdr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</w:pBdr>
      <w:shd w:val="clear" w:color="000000" w:fill="EAE4F0"/>
      <w:spacing w:before="100" w:beforeAutospacing="1" w:after="100" w:afterAutospacing="1"/>
      <w:jc w:val="center"/>
      <w:textAlignment w:val="center"/>
    </w:pPr>
    <w:rPr>
      <w:rFonts w:cs="Arial"/>
      <w:sz w:val="36"/>
      <w:szCs w:val="36"/>
    </w:rPr>
  </w:style>
  <w:style w:type="paragraph" w:customStyle="1" w:styleId="xl77">
    <w:name w:val="xl77"/>
    <w:basedOn w:val="Normal"/>
    <w:rsid w:val="00E1093C"/>
    <w:pPr>
      <w:pBdr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</w:pBdr>
      <w:shd w:val="clear" w:color="000000" w:fill="EAE4F0"/>
      <w:spacing w:before="100" w:beforeAutospacing="1" w:after="100" w:afterAutospacing="1"/>
      <w:jc w:val="center"/>
      <w:textAlignment w:val="center"/>
    </w:pPr>
    <w:rPr>
      <w:rFonts w:cs="Arial"/>
      <w:color w:val="000000"/>
      <w:sz w:val="28"/>
      <w:szCs w:val="28"/>
    </w:rPr>
  </w:style>
  <w:style w:type="paragraph" w:customStyle="1" w:styleId="xl78">
    <w:name w:val="xl78"/>
    <w:basedOn w:val="Normal"/>
    <w:rsid w:val="00E1093C"/>
    <w:pPr>
      <w:pBdr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</w:pBdr>
      <w:shd w:val="clear" w:color="000000" w:fill="F1F4F9"/>
      <w:spacing w:before="100" w:beforeAutospacing="1" w:after="100" w:afterAutospacing="1"/>
      <w:jc w:val="center"/>
      <w:textAlignment w:val="center"/>
    </w:pPr>
    <w:rPr>
      <w:rFonts w:cs="Arial"/>
      <w:color w:val="000000"/>
      <w:sz w:val="28"/>
      <w:szCs w:val="28"/>
    </w:rPr>
  </w:style>
  <w:style w:type="paragraph" w:customStyle="1" w:styleId="xl79">
    <w:name w:val="xl79"/>
    <w:basedOn w:val="Normal"/>
    <w:rsid w:val="00E1093C"/>
    <w:pPr>
      <w:pBdr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</w:pBdr>
      <w:shd w:val="clear" w:color="000000" w:fill="EAE4F0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sz w:val="28"/>
      <w:szCs w:val="28"/>
    </w:rPr>
  </w:style>
  <w:style w:type="paragraph" w:customStyle="1" w:styleId="xl80">
    <w:name w:val="xl80"/>
    <w:basedOn w:val="Normal"/>
    <w:rsid w:val="00E1093C"/>
    <w:pPr>
      <w:pBdr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</w:pBdr>
      <w:shd w:val="clear" w:color="000000" w:fill="F1F4F9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sz w:val="28"/>
      <w:szCs w:val="28"/>
    </w:rPr>
  </w:style>
  <w:style w:type="paragraph" w:customStyle="1" w:styleId="xl81">
    <w:name w:val="xl81"/>
    <w:basedOn w:val="Normal"/>
    <w:rsid w:val="00E1093C"/>
    <w:pPr>
      <w:pBdr>
        <w:top w:val="single" w:sz="12" w:space="0" w:color="FFFFFF"/>
        <w:left w:val="single" w:sz="8" w:space="0" w:color="FFFFFF"/>
        <w:bottom w:val="single" w:sz="8" w:space="0" w:color="FFFFFF"/>
        <w:right w:val="single" w:sz="8" w:space="0" w:color="FFFFFF"/>
      </w:pBdr>
      <w:shd w:val="clear" w:color="000000" w:fill="EAE4F0"/>
      <w:spacing w:before="100" w:beforeAutospacing="1" w:after="100" w:afterAutospacing="1"/>
      <w:jc w:val="center"/>
      <w:textAlignment w:val="center"/>
    </w:pPr>
    <w:rPr>
      <w:rFonts w:cs="Arial"/>
      <w:sz w:val="36"/>
      <w:szCs w:val="36"/>
    </w:rPr>
  </w:style>
  <w:style w:type="paragraph" w:customStyle="1" w:styleId="xl82">
    <w:name w:val="xl82"/>
    <w:basedOn w:val="Normal"/>
    <w:rsid w:val="00E1093C"/>
    <w:pPr>
      <w:pBdr>
        <w:top w:val="single" w:sz="12" w:space="0" w:color="FFFFFF"/>
        <w:left w:val="single" w:sz="8" w:space="0" w:color="FFFFFF"/>
        <w:bottom w:val="single" w:sz="8" w:space="0" w:color="FFFFFF"/>
        <w:right w:val="single" w:sz="8" w:space="0" w:color="FFFFFF"/>
      </w:pBdr>
      <w:shd w:val="clear" w:color="000000" w:fill="EAE4F0"/>
      <w:spacing w:before="100" w:beforeAutospacing="1" w:after="100" w:afterAutospacing="1"/>
      <w:jc w:val="center"/>
      <w:textAlignment w:val="center"/>
    </w:pPr>
    <w:rPr>
      <w:rFonts w:cs="Arial"/>
      <w:color w:val="000000"/>
      <w:sz w:val="28"/>
      <w:szCs w:val="28"/>
    </w:rPr>
  </w:style>
  <w:style w:type="paragraph" w:customStyle="1" w:styleId="xl83">
    <w:name w:val="xl83"/>
    <w:basedOn w:val="Normal"/>
    <w:rsid w:val="00E1093C"/>
    <w:pPr>
      <w:pBdr>
        <w:left w:val="single" w:sz="8" w:space="0" w:color="FFFFFF"/>
        <w:bottom w:val="single" w:sz="12" w:space="0" w:color="FFFFFF"/>
        <w:right w:val="single" w:sz="8" w:space="0" w:color="FFFFFF"/>
      </w:pBdr>
      <w:shd w:val="clear" w:color="000000" w:fill="A284BD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32"/>
      <w:szCs w:val="32"/>
    </w:rPr>
  </w:style>
  <w:style w:type="paragraph" w:customStyle="1" w:styleId="xl84">
    <w:name w:val="xl84"/>
    <w:basedOn w:val="Normal"/>
    <w:rsid w:val="00E1093C"/>
    <w:pPr>
      <w:pBdr>
        <w:top w:val="single" w:sz="8" w:space="0" w:color="FFFFFF"/>
        <w:left w:val="single" w:sz="8" w:space="0" w:color="FFFFFF"/>
        <w:right w:val="single" w:sz="8" w:space="0" w:color="FFFFFF"/>
      </w:pBdr>
      <w:shd w:val="clear" w:color="000000" w:fill="A284BD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32"/>
      <w:szCs w:val="32"/>
    </w:rPr>
  </w:style>
  <w:style w:type="paragraph" w:customStyle="1" w:styleId="xl85">
    <w:name w:val="xl85"/>
    <w:basedOn w:val="Normal"/>
    <w:rsid w:val="00E1093C"/>
    <w:pP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</w:rPr>
  </w:style>
  <w:style w:type="paragraph" w:customStyle="1" w:styleId="xl86">
    <w:name w:val="xl86"/>
    <w:basedOn w:val="Normal"/>
    <w:rsid w:val="00E1093C"/>
    <w:pPr>
      <w:pBdr>
        <w:top w:val="single" w:sz="8" w:space="0" w:color="auto"/>
        <w:left w:val="single" w:sz="4" w:space="0" w:color="auto"/>
        <w:right w:val="single" w:sz="8" w:space="0" w:color="auto"/>
      </w:pBdr>
      <w:shd w:val="clear" w:color="000000" w:fill="E2CFF1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</w:rPr>
  </w:style>
  <w:style w:type="paragraph" w:customStyle="1" w:styleId="xl87">
    <w:name w:val="xl87"/>
    <w:basedOn w:val="Normal"/>
    <w:rsid w:val="00E1093C"/>
    <w:pPr>
      <w:pBdr>
        <w:top w:val="single" w:sz="8" w:space="0" w:color="auto"/>
        <w:left w:val="single" w:sz="4" w:space="0" w:color="auto"/>
        <w:right w:val="single" w:sz="4" w:space="0" w:color="auto"/>
      </w:pBdr>
      <w:shd w:val="clear" w:color="000000" w:fill="E2CFF1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</w:rPr>
  </w:style>
  <w:style w:type="paragraph" w:customStyle="1" w:styleId="xl88">
    <w:name w:val="xl88"/>
    <w:basedOn w:val="Normal"/>
    <w:rsid w:val="00E1093C"/>
    <w:pPr>
      <w:pBdr>
        <w:top w:val="single" w:sz="8" w:space="0" w:color="auto"/>
        <w:left w:val="single" w:sz="4" w:space="0" w:color="auto"/>
        <w:right w:val="single" w:sz="4" w:space="0" w:color="auto"/>
      </w:pBdr>
      <w:shd w:val="clear" w:color="000000" w:fill="E2CFF1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</w:rPr>
  </w:style>
  <w:style w:type="paragraph" w:customStyle="1" w:styleId="xl89">
    <w:name w:val="xl89"/>
    <w:basedOn w:val="Normal"/>
    <w:rsid w:val="00E1093C"/>
    <w:pPr>
      <w:pBdr>
        <w:top w:val="single" w:sz="8" w:space="0" w:color="auto"/>
        <w:left w:val="single" w:sz="8" w:space="0" w:color="auto"/>
        <w:right w:val="single" w:sz="4" w:space="0" w:color="auto"/>
      </w:pBdr>
      <w:shd w:val="clear" w:color="000000" w:fill="E2CFF1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</w:rPr>
  </w:style>
  <w:style w:type="paragraph" w:customStyle="1" w:styleId="xl90">
    <w:name w:val="xl90"/>
    <w:basedOn w:val="Normal"/>
    <w:rsid w:val="00E1093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hAnsi="Times New Roman"/>
    </w:rPr>
  </w:style>
  <w:style w:type="paragraph" w:customStyle="1" w:styleId="xl91">
    <w:name w:val="xl91"/>
    <w:basedOn w:val="Normal"/>
    <w:rsid w:val="00E1093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hAnsi="Times New Roman"/>
    </w:rPr>
  </w:style>
  <w:style w:type="paragraph" w:customStyle="1" w:styleId="xl92">
    <w:name w:val="xl92"/>
    <w:basedOn w:val="Normal"/>
    <w:rsid w:val="00E1093C"/>
    <w:pPr>
      <w:pBdr>
        <w:top w:val="single" w:sz="8" w:space="0" w:color="FFFFFF"/>
        <w:left w:val="single" w:sz="8" w:space="0" w:color="FFFFFF"/>
        <w:right w:val="single" w:sz="8" w:space="0" w:color="FFFFFF"/>
      </w:pBdr>
      <w:shd w:val="clear" w:color="000000" w:fill="A284BD"/>
      <w:spacing w:before="100" w:beforeAutospacing="1" w:after="100" w:afterAutospacing="1"/>
      <w:jc w:val="center"/>
      <w:textAlignment w:val="center"/>
    </w:pPr>
    <w:rPr>
      <w:rFonts w:cs="Arial"/>
      <w:sz w:val="36"/>
      <w:szCs w:val="36"/>
    </w:rPr>
  </w:style>
  <w:style w:type="paragraph" w:customStyle="1" w:styleId="xl93">
    <w:name w:val="xl93"/>
    <w:basedOn w:val="Normal"/>
    <w:rsid w:val="00E1093C"/>
    <w:pPr>
      <w:pBdr>
        <w:left w:val="single" w:sz="8" w:space="0" w:color="FFFFFF"/>
        <w:bottom w:val="single" w:sz="12" w:space="0" w:color="FFFFFF"/>
        <w:right w:val="single" w:sz="8" w:space="0" w:color="FFFFFF"/>
      </w:pBdr>
      <w:shd w:val="clear" w:color="000000" w:fill="A284BD"/>
      <w:spacing w:before="100" w:beforeAutospacing="1" w:after="100" w:afterAutospacing="1"/>
      <w:jc w:val="center"/>
      <w:textAlignment w:val="center"/>
    </w:pPr>
    <w:rPr>
      <w:rFonts w:cs="Arial"/>
      <w:sz w:val="36"/>
      <w:szCs w:val="36"/>
    </w:rPr>
  </w:style>
  <w:style w:type="paragraph" w:customStyle="1" w:styleId="xl94">
    <w:name w:val="xl94"/>
    <w:basedOn w:val="Normal"/>
    <w:rsid w:val="00E1093C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E2EFDA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</w:rPr>
  </w:style>
  <w:style w:type="paragraph" w:customStyle="1" w:styleId="xl95">
    <w:name w:val="xl95"/>
    <w:basedOn w:val="Normal"/>
    <w:rsid w:val="00E1093C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2EFDA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</w:rPr>
  </w:style>
  <w:style w:type="paragraph" w:customStyle="1" w:styleId="xl96">
    <w:name w:val="xl96"/>
    <w:basedOn w:val="Normal"/>
    <w:rsid w:val="00E1093C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E2EFDA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</w:rPr>
  </w:style>
  <w:style w:type="paragraph" w:customStyle="1" w:styleId="xl97">
    <w:name w:val="xl97"/>
    <w:basedOn w:val="Normal"/>
    <w:rsid w:val="00E1093C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hAnsi="Times New Roman"/>
    </w:rPr>
  </w:style>
  <w:style w:type="paragraph" w:customStyle="1" w:styleId="xl98">
    <w:name w:val="xl98"/>
    <w:basedOn w:val="Normal"/>
    <w:rsid w:val="00E1093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2EFDA"/>
      <w:spacing w:before="100" w:beforeAutospacing="1" w:after="100" w:afterAutospacing="1"/>
      <w:jc w:val="center"/>
      <w:textAlignment w:val="top"/>
    </w:pPr>
    <w:rPr>
      <w:rFonts w:ascii="Times New Roman" w:hAnsi="Times New Roman"/>
    </w:rPr>
  </w:style>
  <w:style w:type="paragraph" w:customStyle="1" w:styleId="xl99">
    <w:name w:val="xl99"/>
    <w:basedOn w:val="Normal"/>
    <w:rsid w:val="00E1093C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E2EFDA"/>
      <w:spacing w:before="100" w:beforeAutospacing="1" w:after="100" w:afterAutospacing="1"/>
      <w:jc w:val="center"/>
      <w:textAlignment w:val="top"/>
    </w:pPr>
    <w:rPr>
      <w:rFonts w:ascii="Times New Roman" w:hAnsi="Times New Roman"/>
    </w:rPr>
  </w:style>
  <w:style w:type="paragraph" w:customStyle="1" w:styleId="xl100">
    <w:name w:val="xl100"/>
    <w:basedOn w:val="Normal"/>
    <w:rsid w:val="00E1093C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hAnsi="Times New Roman"/>
    </w:rPr>
  </w:style>
  <w:style w:type="paragraph" w:customStyle="1" w:styleId="xl101">
    <w:name w:val="xl101"/>
    <w:basedOn w:val="Normal"/>
    <w:rsid w:val="00E1093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hAnsi="Times New Roman"/>
    </w:rPr>
  </w:style>
  <w:style w:type="paragraph" w:customStyle="1" w:styleId="xl102">
    <w:name w:val="xl102"/>
    <w:basedOn w:val="Normal"/>
    <w:rsid w:val="00E1093C"/>
    <w:pPr>
      <w:spacing w:before="100" w:beforeAutospacing="1" w:after="100" w:afterAutospacing="1"/>
      <w:textAlignment w:val="top"/>
    </w:pPr>
    <w:rPr>
      <w:rFonts w:ascii="Times New Roman" w:hAnsi="Times New Roman"/>
    </w:rPr>
  </w:style>
  <w:style w:type="paragraph" w:styleId="NoSpacing">
    <w:name w:val="No Spacing"/>
    <w:link w:val="NoSpacingChar"/>
    <w:uiPriority w:val="1"/>
    <w:qFormat/>
    <w:rsid w:val="00E1093C"/>
    <w:pPr>
      <w:spacing w:before="240" w:after="0" w:line="240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E1093C"/>
    <w:rPr>
      <w:rFonts w:asciiTheme="minorHAnsi" w:eastAsiaTheme="minorEastAsia" w:hAnsiTheme="minorHAnsi" w:cstheme="minorBidi"/>
      <w:sz w:val="22"/>
      <w:szCs w:val="22"/>
    </w:rPr>
  </w:style>
  <w:style w:type="paragraph" w:customStyle="1" w:styleId="Reference">
    <w:name w:val="Reference"/>
    <w:basedOn w:val="ListParagraph"/>
    <w:link w:val="ReferenceChar"/>
    <w:qFormat/>
    <w:rsid w:val="00E1093C"/>
    <w:pPr>
      <w:numPr>
        <w:numId w:val="5"/>
      </w:numPr>
      <w:spacing w:line="360" w:lineRule="auto"/>
      <w:ind w:left="792"/>
    </w:p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E1093C"/>
    <w:rPr>
      <w:rFonts w:ascii="Arial" w:eastAsia="Times New Roman" w:hAnsi="Arial"/>
      <w:sz w:val="24"/>
      <w:szCs w:val="24"/>
    </w:rPr>
  </w:style>
  <w:style w:type="character" w:customStyle="1" w:styleId="ReferenceChar">
    <w:name w:val="Reference Char"/>
    <w:basedOn w:val="ListParagraphChar"/>
    <w:link w:val="Reference"/>
    <w:rsid w:val="00E1093C"/>
    <w:rPr>
      <w:rFonts w:ascii="Arial" w:eastAsia="Times New Roman" w:hAnsi="Arial"/>
      <w:sz w:val="24"/>
      <w:szCs w:val="24"/>
    </w:rPr>
  </w:style>
  <w:style w:type="paragraph" w:styleId="List">
    <w:name w:val="List"/>
    <w:basedOn w:val="Normal"/>
    <w:uiPriority w:val="99"/>
    <w:semiHidden/>
    <w:unhideWhenUsed/>
    <w:rsid w:val="00E1093C"/>
    <w:pPr>
      <w:ind w:left="360" w:hanging="360"/>
      <w:contextualSpacing/>
    </w:pPr>
  </w:style>
  <w:style w:type="table" w:customStyle="1" w:styleId="TableGrid3">
    <w:name w:val="Table Grid3"/>
    <w:basedOn w:val="TableNormal"/>
    <w:next w:val="TableGrid"/>
    <w:uiPriority w:val="59"/>
    <w:rsid w:val="008E59C7"/>
    <w:pPr>
      <w:widowControl w:val="0"/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8E59C7"/>
    <w:rPr>
      <w:color w:val="605E5C"/>
      <w:shd w:val="clear" w:color="auto" w:fill="E1DFDD"/>
    </w:rPr>
  </w:style>
  <w:style w:type="table" w:customStyle="1" w:styleId="TableNormal1">
    <w:name w:val="Table Normal1"/>
    <w:uiPriority w:val="2"/>
    <w:semiHidden/>
    <w:unhideWhenUsed/>
    <w:qFormat/>
    <w:rsid w:val="00B66D4C"/>
    <w:pPr>
      <w:widowControl w:val="0"/>
      <w:autoSpaceDE w:val="0"/>
      <w:autoSpaceDN w:val="0"/>
      <w:spacing w:after="0" w:line="240" w:lineRule="auto"/>
    </w:pPr>
    <w:rPr>
      <w:rFonts w:asciiTheme="minorHAnsi" w:eastAsiaTheme="minorEastAsia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B66D4C"/>
    <w:pPr>
      <w:widowControl w:val="0"/>
      <w:autoSpaceDE w:val="0"/>
      <w:autoSpaceDN w:val="0"/>
      <w:spacing w:before="0" w:after="0" w:line="240" w:lineRule="auto"/>
    </w:pPr>
    <w:rPr>
      <w:rFonts w:eastAsia="Arial" w:cs="Arial"/>
      <w:sz w:val="22"/>
      <w:szCs w:val="22"/>
    </w:rPr>
  </w:style>
  <w:style w:type="character" w:styleId="BookTitle">
    <w:name w:val="Book Title"/>
    <w:basedOn w:val="DefaultParagraphFont"/>
    <w:uiPriority w:val="33"/>
    <w:qFormat/>
    <w:rsid w:val="00B66D4C"/>
    <w:rPr>
      <w:b/>
      <w:bCs/>
      <w:i/>
      <w:iCs/>
      <w:spacing w:val="5"/>
      <w:sz w:val="22"/>
    </w:rPr>
  </w:style>
  <w:style w:type="table" w:styleId="GridTable1Light">
    <w:name w:val="Grid Table 1 Light"/>
    <w:basedOn w:val="TableNormal"/>
    <w:uiPriority w:val="46"/>
    <w:rsid w:val="00B66D4C"/>
    <w:pPr>
      <w:widowControl w:val="0"/>
      <w:autoSpaceDE w:val="0"/>
      <w:autoSpaceDN w:val="0"/>
      <w:spacing w:after="0" w:line="240" w:lineRule="auto"/>
    </w:pPr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1">
    <w:name w:val="Grid Table 5 Dark Accent 1"/>
    <w:basedOn w:val="TableNormal"/>
    <w:uiPriority w:val="50"/>
    <w:rsid w:val="00B66D4C"/>
    <w:pPr>
      <w:widowControl w:val="0"/>
      <w:autoSpaceDE w:val="0"/>
      <w:autoSpaceDN w:val="0"/>
      <w:spacing w:after="0" w:line="240" w:lineRule="auto"/>
    </w:pPr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HTMLPreformatted">
    <w:name w:val="HTML Preformatted"/>
    <w:basedOn w:val="Normal"/>
    <w:link w:val="HTMLPreformattedChar"/>
    <w:uiPriority w:val="99"/>
    <w:unhideWhenUsed/>
    <w:rsid w:val="00B66D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66D4C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B66D4C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DefaultParagraphFont"/>
    <w:rsid w:val="00B66D4C"/>
  </w:style>
  <w:style w:type="character" w:customStyle="1" w:styleId="nt">
    <w:name w:val="nt"/>
    <w:basedOn w:val="DefaultParagraphFont"/>
    <w:rsid w:val="00B66D4C"/>
  </w:style>
  <w:style w:type="character" w:customStyle="1" w:styleId="se">
    <w:name w:val="se"/>
    <w:basedOn w:val="DefaultParagraphFont"/>
    <w:rsid w:val="00B66D4C"/>
  </w:style>
  <w:style w:type="character" w:customStyle="1" w:styleId="nb">
    <w:name w:val="nb"/>
    <w:basedOn w:val="DefaultParagraphFont"/>
    <w:rsid w:val="00B66D4C"/>
  </w:style>
  <w:style w:type="character" w:customStyle="1" w:styleId="s2">
    <w:name w:val="s2"/>
    <w:basedOn w:val="DefaultParagraphFont"/>
    <w:rsid w:val="00B66D4C"/>
  </w:style>
  <w:style w:type="character" w:customStyle="1" w:styleId="o">
    <w:name w:val="o"/>
    <w:basedOn w:val="DefaultParagraphFont"/>
    <w:rsid w:val="00B66D4C"/>
  </w:style>
  <w:style w:type="character" w:customStyle="1" w:styleId="k">
    <w:name w:val="k"/>
    <w:basedOn w:val="DefaultParagraphFont"/>
    <w:rsid w:val="00B66D4C"/>
  </w:style>
  <w:style w:type="character" w:customStyle="1" w:styleId="c">
    <w:name w:val="c"/>
    <w:basedOn w:val="DefaultParagraphFont"/>
    <w:rsid w:val="00B66D4C"/>
  </w:style>
  <w:style w:type="character" w:customStyle="1" w:styleId="nv">
    <w:name w:val="nv"/>
    <w:basedOn w:val="DefaultParagraphFont"/>
    <w:rsid w:val="00B66D4C"/>
  </w:style>
  <w:style w:type="character" w:customStyle="1" w:styleId="Heading1Char1">
    <w:name w:val="Heading 1 Char1"/>
    <w:aliases w:val="h1 Char1,Heading U Char1,H1 Char1,H11 Char1,Œ©o‚µ 1 Char1,?co??E 1 Char1,뙥 Char1,?c Char1,?co?ƒÊ 1 Char1,? Char1,Œ Char1,Œ© Char1,Titre Partie Char1,Heading Char1,título 1 Char1,DO NOT USE_h1 Char1,Œ... Char1,?co?ƒÊ Char1"/>
    <w:basedOn w:val="DefaultParagraphFont"/>
    <w:rsid w:val="00B66D4C"/>
    <w:rPr>
      <w:rFonts w:asciiTheme="majorHAnsi" w:eastAsiaTheme="majorEastAsia" w:hAnsiTheme="majorHAnsi" w:cstheme="majorBidi" w:hint="default"/>
      <w:color w:val="2F5496" w:themeColor="accent1" w:themeShade="BF"/>
      <w:sz w:val="32"/>
      <w:szCs w:val="32"/>
    </w:rPr>
  </w:style>
  <w:style w:type="character" w:customStyle="1" w:styleId="Heading2Char1">
    <w:name w:val="Heading 2 Char1"/>
    <w:aliases w:val="h2 Char1,H2 Char1,H21 Char1,Œ©o‚µ 2 Char1,?co??E 2 Char1,?2 Char1,?c1 Char1,?co?ƒÊ 2 Char1,Œ1 Char1,Œ2 Char1,Œ©1 Char1,Œ©2 Char1,Œ©_o‚µ 2 Char1,뙥2 Char1,2 Char1,Header 2 Char1,2nd level Char1,DO NOT USE_h2 Char1,título 2 Char1"/>
    <w:basedOn w:val="DefaultParagraphFont"/>
    <w:semiHidden/>
    <w:rsid w:val="00B66D4C"/>
    <w:rPr>
      <w:rFonts w:asciiTheme="majorHAnsi" w:eastAsiaTheme="majorEastAsia" w:hAnsiTheme="majorHAnsi" w:cstheme="majorBidi" w:hint="default"/>
      <w:color w:val="2F5496" w:themeColor="accent1" w:themeShade="BF"/>
      <w:sz w:val="26"/>
      <w:szCs w:val="26"/>
    </w:rPr>
  </w:style>
  <w:style w:type="character" w:customStyle="1" w:styleId="Heading3Char1">
    <w:name w:val="Heading 3 Char1"/>
    <w:aliases w:val="h3 Char1,H3 Char1,H31 Char1,Org Heading 1 Char1"/>
    <w:basedOn w:val="DefaultParagraphFont"/>
    <w:semiHidden/>
    <w:rsid w:val="00B66D4C"/>
    <w:rPr>
      <w:rFonts w:asciiTheme="majorHAnsi" w:eastAsiaTheme="majorEastAsia" w:hAnsiTheme="majorHAnsi" w:cstheme="majorBidi" w:hint="default"/>
      <w:color w:val="1F3763" w:themeColor="accent1" w:themeShade="7F"/>
      <w:sz w:val="24"/>
      <w:szCs w:val="24"/>
    </w:rPr>
  </w:style>
  <w:style w:type="character" w:customStyle="1" w:styleId="Heading4Char1">
    <w:name w:val="Heading 4 Char1"/>
    <w:aliases w:val="h4 Char1,H4 Char1,H41 Char1,Org Heading 2 Char1,0.1.1.1 Titre 4 + Left:  0&quot; Char1,First line:  0&quot; Char1,0.1.1... Char1,0.1.1.1 Titre 4 Char1"/>
    <w:basedOn w:val="DefaultParagraphFont"/>
    <w:semiHidden/>
    <w:rsid w:val="00B66D4C"/>
    <w:rPr>
      <w:rFonts w:asciiTheme="majorHAnsi" w:eastAsiaTheme="majorEastAsia" w:hAnsiTheme="majorHAnsi" w:cstheme="majorBidi" w:hint="default"/>
      <w:i/>
      <w:iCs/>
      <w:color w:val="2F5496" w:themeColor="accent1" w:themeShade="BF"/>
      <w:sz w:val="22"/>
      <w:szCs w:val="22"/>
    </w:rPr>
  </w:style>
  <w:style w:type="character" w:customStyle="1" w:styleId="Heading5Char1">
    <w:name w:val="Heading 5 Char1"/>
    <w:aliases w:val="h5 Char1,H5 Char1,H51 Char1,DO NOT USE_h5 Char1"/>
    <w:basedOn w:val="DefaultParagraphFont"/>
    <w:semiHidden/>
    <w:rsid w:val="00B66D4C"/>
    <w:rPr>
      <w:rFonts w:asciiTheme="majorHAnsi" w:eastAsiaTheme="majorEastAsia" w:hAnsiTheme="majorHAnsi" w:cstheme="majorBidi" w:hint="default"/>
      <w:color w:val="2F5496" w:themeColor="accent1" w:themeShade="BF"/>
      <w:sz w:val="22"/>
      <w:szCs w:val="22"/>
    </w:rPr>
  </w:style>
  <w:style w:type="character" w:customStyle="1" w:styleId="Heading6Char1">
    <w:name w:val="Heading 6 Char1"/>
    <w:aliases w:val="h6 Char1,H6 Char1,H61 Char1"/>
    <w:basedOn w:val="DefaultParagraphFont"/>
    <w:semiHidden/>
    <w:rsid w:val="00B66D4C"/>
    <w:rPr>
      <w:rFonts w:asciiTheme="majorHAnsi" w:eastAsiaTheme="majorEastAsia" w:hAnsiTheme="majorHAnsi" w:cstheme="majorBidi" w:hint="default"/>
      <w:color w:val="1F3763" w:themeColor="accent1" w:themeShade="7F"/>
      <w:sz w:val="22"/>
      <w:szCs w:val="22"/>
    </w:rPr>
  </w:style>
  <w:style w:type="paragraph" w:customStyle="1" w:styleId="msonormal0">
    <w:name w:val="msonormal"/>
    <w:basedOn w:val="Normal"/>
    <w:uiPriority w:val="99"/>
    <w:rsid w:val="00B66D4C"/>
    <w:pPr>
      <w:widowControl w:val="0"/>
      <w:spacing w:before="100" w:beforeAutospacing="1" w:after="100" w:afterAutospacing="1" w:line="276" w:lineRule="auto"/>
      <w:jc w:val="both"/>
    </w:pPr>
    <w:rPr>
      <w:rFonts w:ascii="Calibri" w:hAnsi="Calibri"/>
      <w:sz w:val="20"/>
      <w:szCs w:val="22"/>
      <w:lang w:eastAsia="zh-TW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B66D4C"/>
    <w:pPr>
      <w:spacing w:before="120" w:after="120" w:line="240" w:lineRule="auto"/>
      <w:jc w:val="both"/>
    </w:pPr>
    <w:rPr>
      <w:rFonts w:ascii="Calibri" w:eastAsia="Calibri" w:hAnsi="Calibri"/>
      <w:sz w:val="20"/>
      <w:szCs w:val="21"/>
      <w:lang w:val="en-GB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B66D4C"/>
    <w:rPr>
      <w:rFonts w:ascii="Calibri" w:eastAsia="Calibri" w:hAnsi="Calibri"/>
      <w:szCs w:val="21"/>
      <w:lang w:val="en-GB"/>
    </w:rPr>
  </w:style>
  <w:style w:type="paragraph" w:customStyle="1" w:styleId="Liste1">
    <w:name w:val="Liste1"/>
    <w:qFormat/>
    <w:rsid w:val="00B66D4C"/>
    <w:pPr>
      <w:numPr>
        <w:numId w:val="6"/>
      </w:numPr>
      <w:spacing w:after="0" w:line="276" w:lineRule="auto"/>
    </w:pPr>
    <w:rPr>
      <w:rFonts w:eastAsia="Calibri"/>
      <w:sz w:val="24"/>
      <w:szCs w:val="24"/>
    </w:rPr>
  </w:style>
  <w:style w:type="paragraph" w:customStyle="1" w:styleId="Tablecell">
    <w:name w:val="Table cell"/>
    <w:basedOn w:val="Normal"/>
    <w:rsid w:val="00B66D4C"/>
    <w:pPr>
      <w:spacing w:before="120" w:after="120" w:line="240" w:lineRule="auto"/>
      <w:jc w:val="both"/>
    </w:pPr>
    <w:rPr>
      <w:rFonts w:ascii="Times New Roman" w:hAnsi="Times New Roman"/>
      <w:lang w:val="en-GB"/>
    </w:rPr>
  </w:style>
  <w:style w:type="character" w:customStyle="1" w:styleId="TableChar">
    <w:name w:val="Table Char"/>
    <w:basedOn w:val="DefaultParagraphFont"/>
    <w:link w:val="Table"/>
    <w:locked/>
    <w:rsid w:val="00B66D4C"/>
    <w:rPr>
      <w:rFonts w:ascii="Arial" w:eastAsia="Times New Roman" w:hAnsi="Arial"/>
      <w:sz w:val="24"/>
      <w:szCs w:val="24"/>
    </w:rPr>
  </w:style>
  <w:style w:type="character" w:customStyle="1" w:styleId="CodeChar">
    <w:name w:val="Code Char"/>
    <w:basedOn w:val="ListParagraphChar"/>
    <w:link w:val="Code"/>
    <w:locked/>
    <w:rsid w:val="00B66D4C"/>
    <w:rPr>
      <w:rFonts w:ascii="Courier New" w:eastAsia="Arial" w:hAnsi="Courier New" w:cs="Courier New"/>
      <w:sz w:val="18"/>
      <w:szCs w:val="24"/>
      <w:lang w:eastAsia="en-GB"/>
    </w:rPr>
  </w:style>
  <w:style w:type="paragraph" w:customStyle="1" w:styleId="Code">
    <w:name w:val="Code"/>
    <w:basedOn w:val="Normal"/>
    <w:link w:val="CodeChar"/>
    <w:qFormat/>
    <w:rsid w:val="00B66D4C"/>
    <w:pPr>
      <w:widowControl w:val="0"/>
      <w:autoSpaceDE w:val="0"/>
      <w:autoSpaceDN w:val="0"/>
      <w:spacing w:before="120" w:after="120" w:line="240" w:lineRule="auto"/>
      <w:jc w:val="both"/>
    </w:pPr>
    <w:rPr>
      <w:rFonts w:ascii="Courier New" w:eastAsia="Arial" w:hAnsi="Courier New" w:cs="Courier New"/>
      <w:sz w:val="18"/>
      <w:szCs w:val="20"/>
      <w:lang w:eastAsia="en-GB"/>
    </w:rPr>
  </w:style>
  <w:style w:type="character" w:customStyle="1" w:styleId="apple-converted-space">
    <w:name w:val="apple-converted-space"/>
    <w:basedOn w:val="DefaultParagraphFont"/>
    <w:rsid w:val="00B66D4C"/>
  </w:style>
  <w:style w:type="character" w:customStyle="1" w:styleId="il">
    <w:name w:val="il"/>
    <w:basedOn w:val="DefaultParagraphFont"/>
    <w:rsid w:val="00B66D4C"/>
  </w:style>
  <w:style w:type="character" w:customStyle="1" w:styleId="UnresolvedMention1">
    <w:name w:val="Unresolved Mention1"/>
    <w:uiPriority w:val="99"/>
    <w:semiHidden/>
    <w:rsid w:val="00B66D4C"/>
    <w:rPr>
      <w:color w:val="808080"/>
      <w:shd w:val="clear" w:color="auto" w:fill="E6E6E6"/>
    </w:rPr>
  </w:style>
  <w:style w:type="character" w:customStyle="1" w:styleId="UnresolvedMention2">
    <w:name w:val="Unresolved Mention2"/>
    <w:uiPriority w:val="99"/>
    <w:semiHidden/>
    <w:rsid w:val="00B66D4C"/>
    <w:rPr>
      <w:color w:val="808080"/>
      <w:shd w:val="clear" w:color="auto" w:fill="E6E6E6"/>
    </w:rPr>
  </w:style>
  <w:style w:type="character" w:customStyle="1" w:styleId="UnresolvedMention3">
    <w:name w:val="Unresolved Mention3"/>
    <w:uiPriority w:val="99"/>
    <w:semiHidden/>
    <w:rsid w:val="00B66D4C"/>
    <w:rPr>
      <w:color w:val="808080"/>
      <w:shd w:val="clear" w:color="auto" w:fill="E6E6E6"/>
    </w:rPr>
  </w:style>
  <w:style w:type="character" w:customStyle="1" w:styleId="UnresolvedMention4">
    <w:name w:val="Unresolved Mention4"/>
    <w:uiPriority w:val="99"/>
    <w:semiHidden/>
    <w:rsid w:val="00B66D4C"/>
    <w:rPr>
      <w:color w:val="808080"/>
      <w:shd w:val="clear" w:color="auto" w:fill="E6E6E6"/>
    </w:rPr>
  </w:style>
  <w:style w:type="character" w:customStyle="1" w:styleId="fontstyle01">
    <w:name w:val="fontstyle01"/>
    <w:basedOn w:val="DefaultParagraphFont"/>
    <w:rsid w:val="00B66D4C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B66D4C"/>
    <w:rPr>
      <w:rFonts w:ascii="CMMI10" w:hAnsi="CMMI10" w:hint="default"/>
      <w:b w:val="0"/>
      <w:bCs w:val="0"/>
      <w:i/>
      <w:iCs/>
      <w:color w:val="000000"/>
      <w:sz w:val="22"/>
      <w:szCs w:val="22"/>
    </w:rPr>
  </w:style>
  <w:style w:type="character" w:customStyle="1" w:styleId="fontstyle31">
    <w:name w:val="fontstyle31"/>
    <w:basedOn w:val="DefaultParagraphFont"/>
    <w:rsid w:val="00B66D4C"/>
    <w:rPr>
      <w:rFonts w:ascii="CMSY8" w:hAnsi="CMSY8" w:hint="default"/>
      <w:b w:val="0"/>
      <w:bCs w:val="0"/>
      <w:i/>
      <w:iCs/>
      <w:color w:val="000000"/>
      <w:sz w:val="16"/>
      <w:szCs w:val="16"/>
    </w:rPr>
  </w:style>
  <w:style w:type="character" w:customStyle="1" w:styleId="fontstyle41">
    <w:name w:val="fontstyle41"/>
    <w:basedOn w:val="DefaultParagraphFont"/>
    <w:rsid w:val="00B66D4C"/>
    <w:rPr>
      <w:rFonts w:ascii="LMMono10-Regular-Identity-H" w:hAnsi="LMMono10-Regular-Identity-H" w:hint="default"/>
      <w:b w:val="0"/>
      <w:bCs w:val="0"/>
      <w:i w:val="0"/>
      <w:iCs w:val="0"/>
      <w:color w:val="000000"/>
      <w:sz w:val="22"/>
      <w:szCs w:val="22"/>
    </w:rPr>
  </w:style>
  <w:style w:type="table" w:styleId="LightShading">
    <w:name w:val="Light Shading"/>
    <w:basedOn w:val="TableNormal"/>
    <w:uiPriority w:val="60"/>
    <w:semiHidden/>
    <w:unhideWhenUsed/>
    <w:rsid w:val="00B66D4C"/>
    <w:pPr>
      <w:spacing w:after="0" w:line="240" w:lineRule="auto"/>
    </w:pPr>
    <w:rPr>
      <w:color w:val="000000"/>
    </w:rPr>
    <w:tblPr>
      <w:tblStyleRowBandSize w:val="1"/>
      <w:tblStyleColBandSize w:val="1"/>
      <w:tblInd w:w="0" w:type="nil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Lines="0" w:before="100" w:beforeAutospacing="1" w:afterLines="0" w:after="100" w:afterAutospacing="1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Lines="0" w:before="100" w:beforeAutospacing="1" w:afterLines="0" w:after="100" w:afterAutospacing="1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TableNormal11">
    <w:name w:val="Table Normal11"/>
    <w:uiPriority w:val="2"/>
    <w:semiHidden/>
    <w:qFormat/>
    <w:rsid w:val="00B66D4C"/>
    <w:pPr>
      <w:widowControl w:val="0"/>
      <w:autoSpaceDE w:val="0"/>
      <w:autoSpaceDN w:val="0"/>
      <w:spacing w:after="0" w:line="240" w:lineRule="auto"/>
    </w:pPr>
    <w:rPr>
      <w:rFonts w:ascii="Calibri" w:hAnsi="Calibr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ghtList-Accent11">
    <w:name w:val="Light List - Accent 11"/>
    <w:basedOn w:val="TableNormal"/>
    <w:uiPriority w:val="61"/>
    <w:rsid w:val="00B66D4C"/>
    <w:pPr>
      <w:spacing w:after="0" w:line="240" w:lineRule="auto"/>
    </w:pPr>
    <w:rPr>
      <w:rFonts w:ascii="Calibri" w:hAnsi="Calibri"/>
      <w:sz w:val="22"/>
      <w:szCs w:val="22"/>
    </w:rPr>
    <w:tblPr>
      <w:tblStyleRowBandSize w:val="1"/>
      <w:tblStyleColBandSize w:val="1"/>
      <w:tblInd w:w="0" w:type="nil"/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</w:tblBorders>
    </w:tblPr>
    <w:tblStylePr w:type="firstRow">
      <w:pPr>
        <w:spacing w:beforeLines="0" w:before="100" w:beforeAutospacing="1" w:afterLines="0" w:after="100" w:afterAutospacing="1" w:line="240" w:lineRule="auto"/>
      </w:pPr>
      <w:rPr>
        <w:b/>
        <w:bCs/>
        <w:color w:val="FFFFFF"/>
      </w:rPr>
      <w:tblPr/>
      <w:tcPr>
        <w:shd w:val="clear" w:color="auto" w:fill="5B9BD5"/>
      </w:tcPr>
    </w:tblStylePr>
    <w:tblStylePr w:type="lastRow">
      <w:pPr>
        <w:spacing w:beforeLines="0" w:before="100" w:beforeAutospacing="1" w:afterLines="0" w:after="100" w:afterAutospacing="1" w:line="240" w:lineRule="auto"/>
      </w:pPr>
      <w:rPr>
        <w:b/>
        <w:bCs/>
      </w:rPr>
      <w:tblPr/>
      <w:tcPr>
        <w:tcBorders>
          <w:top w:val="double" w:sz="6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</w:tcPr>
    </w:tblStylePr>
    <w:tblStylePr w:type="band1Horz">
      <w:tblPr/>
      <w:tcPr>
        <w:tc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</w:tcPr>
    </w:tblStylePr>
  </w:style>
  <w:style w:type="paragraph" w:customStyle="1" w:styleId="ANNEX">
    <w:name w:val="ANNEX"/>
    <w:basedOn w:val="Normal"/>
    <w:rsid w:val="00B66D4C"/>
    <w:pPr>
      <w:widowControl w:val="0"/>
      <w:numPr>
        <w:numId w:val="7"/>
      </w:numPr>
      <w:autoSpaceDE w:val="0"/>
      <w:autoSpaceDN w:val="0"/>
      <w:spacing w:before="0" w:after="0" w:line="240" w:lineRule="auto"/>
    </w:pPr>
    <w:rPr>
      <w:rFonts w:eastAsia="Arial" w:cs="Arial"/>
      <w:sz w:val="22"/>
      <w:szCs w:val="22"/>
    </w:rPr>
  </w:style>
  <w:style w:type="paragraph" w:customStyle="1" w:styleId="a2">
    <w:name w:val="a2"/>
    <w:basedOn w:val="Normal"/>
    <w:rsid w:val="00B66D4C"/>
    <w:pPr>
      <w:widowControl w:val="0"/>
      <w:numPr>
        <w:ilvl w:val="1"/>
        <w:numId w:val="7"/>
      </w:numPr>
      <w:autoSpaceDE w:val="0"/>
      <w:autoSpaceDN w:val="0"/>
      <w:spacing w:before="0" w:after="0" w:line="240" w:lineRule="auto"/>
    </w:pPr>
    <w:rPr>
      <w:rFonts w:eastAsia="Arial" w:cs="Arial"/>
      <w:sz w:val="22"/>
      <w:szCs w:val="22"/>
    </w:rPr>
  </w:style>
  <w:style w:type="paragraph" w:customStyle="1" w:styleId="a3">
    <w:name w:val="a3"/>
    <w:basedOn w:val="Normal"/>
    <w:rsid w:val="00B66D4C"/>
    <w:pPr>
      <w:widowControl w:val="0"/>
      <w:numPr>
        <w:ilvl w:val="2"/>
        <w:numId w:val="7"/>
      </w:numPr>
      <w:autoSpaceDE w:val="0"/>
      <w:autoSpaceDN w:val="0"/>
      <w:spacing w:before="0" w:after="0" w:line="240" w:lineRule="auto"/>
    </w:pPr>
    <w:rPr>
      <w:rFonts w:eastAsia="Arial" w:cs="Arial"/>
      <w:sz w:val="22"/>
      <w:szCs w:val="22"/>
    </w:rPr>
  </w:style>
  <w:style w:type="paragraph" w:customStyle="1" w:styleId="a4">
    <w:name w:val="a4"/>
    <w:basedOn w:val="Normal"/>
    <w:rsid w:val="00B66D4C"/>
    <w:pPr>
      <w:widowControl w:val="0"/>
      <w:numPr>
        <w:ilvl w:val="3"/>
        <w:numId w:val="7"/>
      </w:numPr>
      <w:autoSpaceDE w:val="0"/>
      <w:autoSpaceDN w:val="0"/>
      <w:spacing w:before="0" w:after="0" w:line="240" w:lineRule="auto"/>
    </w:pPr>
    <w:rPr>
      <w:rFonts w:eastAsia="Arial" w:cs="Arial"/>
      <w:sz w:val="22"/>
      <w:szCs w:val="22"/>
    </w:rPr>
  </w:style>
  <w:style w:type="paragraph" w:customStyle="1" w:styleId="a5">
    <w:name w:val="a5"/>
    <w:basedOn w:val="Normal"/>
    <w:rsid w:val="00B66D4C"/>
    <w:pPr>
      <w:widowControl w:val="0"/>
      <w:numPr>
        <w:ilvl w:val="4"/>
        <w:numId w:val="7"/>
      </w:numPr>
      <w:autoSpaceDE w:val="0"/>
      <w:autoSpaceDN w:val="0"/>
      <w:spacing w:before="0" w:after="0" w:line="240" w:lineRule="auto"/>
    </w:pPr>
    <w:rPr>
      <w:rFonts w:eastAsia="Arial" w:cs="Arial"/>
      <w:sz w:val="22"/>
      <w:szCs w:val="22"/>
    </w:rPr>
  </w:style>
  <w:style w:type="paragraph" w:customStyle="1" w:styleId="a6">
    <w:name w:val="a6"/>
    <w:basedOn w:val="Normal"/>
    <w:rsid w:val="00B66D4C"/>
    <w:pPr>
      <w:widowControl w:val="0"/>
      <w:numPr>
        <w:ilvl w:val="5"/>
        <w:numId w:val="7"/>
      </w:numPr>
      <w:autoSpaceDE w:val="0"/>
      <w:autoSpaceDN w:val="0"/>
      <w:spacing w:before="0" w:after="0" w:line="240" w:lineRule="auto"/>
    </w:pPr>
    <w:rPr>
      <w:rFonts w:eastAsia="Arial" w:cs="Arial"/>
      <w:sz w:val="22"/>
      <w:szCs w:val="22"/>
    </w:rPr>
  </w:style>
  <w:style w:type="numbering" w:customStyle="1" w:styleId="Style1">
    <w:name w:val="Style1"/>
    <w:uiPriority w:val="99"/>
    <w:rsid w:val="00B66D4C"/>
    <w:pPr>
      <w:numPr>
        <w:numId w:val="8"/>
      </w:numPr>
    </w:pPr>
  </w:style>
  <w:style w:type="character" w:customStyle="1" w:styleId="s1">
    <w:name w:val="s1"/>
    <w:basedOn w:val="DefaultParagraphFont"/>
    <w:rsid w:val="00B66D4C"/>
  </w:style>
  <w:style w:type="character" w:styleId="Emphasis">
    <w:name w:val="Emphasis"/>
    <w:basedOn w:val="DefaultParagraphFont"/>
    <w:uiPriority w:val="20"/>
    <w:qFormat/>
    <w:rsid w:val="00B66D4C"/>
    <w:rPr>
      <w:i/>
      <w:iCs/>
    </w:rPr>
  </w:style>
  <w:style w:type="table" w:styleId="PlainTable4">
    <w:name w:val="Plain Table 4"/>
    <w:basedOn w:val="TableNormal"/>
    <w:uiPriority w:val="44"/>
    <w:rsid w:val="00B66D4C"/>
    <w:pPr>
      <w:widowControl w:val="0"/>
      <w:autoSpaceDE w:val="0"/>
      <w:autoSpaceDN w:val="0"/>
      <w:spacing w:after="0" w:line="240" w:lineRule="auto"/>
    </w:pPr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1">
    <w:name w:val="Grid Table 4 Accent 1"/>
    <w:basedOn w:val="TableNormal"/>
    <w:uiPriority w:val="49"/>
    <w:rsid w:val="00B66D4C"/>
    <w:pPr>
      <w:widowControl w:val="0"/>
      <w:autoSpaceDE w:val="0"/>
      <w:autoSpaceDN w:val="0"/>
      <w:spacing w:after="0" w:line="240" w:lineRule="auto"/>
    </w:pPr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title-text">
    <w:name w:val="title-text"/>
    <w:basedOn w:val="DefaultParagraphFont"/>
    <w:rsid w:val="00B66D4C"/>
  </w:style>
  <w:style w:type="character" w:customStyle="1" w:styleId="mord">
    <w:name w:val="mord"/>
    <w:basedOn w:val="DefaultParagraphFont"/>
    <w:rsid w:val="00B66D4C"/>
  </w:style>
  <w:style w:type="character" w:customStyle="1" w:styleId="mrel">
    <w:name w:val="mrel"/>
    <w:basedOn w:val="DefaultParagraphFont"/>
    <w:rsid w:val="00B66D4C"/>
  </w:style>
  <w:style w:type="character" w:customStyle="1" w:styleId="mbin">
    <w:name w:val="mbin"/>
    <w:basedOn w:val="DefaultParagraphFont"/>
    <w:rsid w:val="00B66D4C"/>
  </w:style>
  <w:style w:type="character" w:customStyle="1" w:styleId="katex-mathml">
    <w:name w:val="katex-mathml"/>
    <w:basedOn w:val="DefaultParagraphFont"/>
    <w:rsid w:val="00B66D4C"/>
  </w:style>
  <w:style w:type="character" w:customStyle="1" w:styleId="mpunct">
    <w:name w:val="mpunct"/>
    <w:basedOn w:val="DefaultParagraphFont"/>
    <w:rsid w:val="00B66D4C"/>
  </w:style>
  <w:style w:type="character" w:customStyle="1" w:styleId="mopen">
    <w:name w:val="mopen"/>
    <w:basedOn w:val="DefaultParagraphFont"/>
    <w:rsid w:val="00B66D4C"/>
  </w:style>
  <w:style w:type="character" w:customStyle="1" w:styleId="minner">
    <w:name w:val="minner"/>
    <w:basedOn w:val="DefaultParagraphFont"/>
    <w:rsid w:val="00B66D4C"/>
  </w:style>
  <w:style w:type="character" w:customStyle="1" w:styleId="mclose">
    <w:name w:val="mclose"/>
    <w:basedOn w:val="DefaultParagraphFont"/>
    <w:rsid w:val="00B66D4C"/>
  </w:style>
  <w:style w:type="character" w:customStyle="1" w:styleId="hljs-selector-tag">
    <w:name w:val="hljs-selector-tag"/>
    <w:basedOn w:val="DefaultParagraphFont"/>
    <w:rsid w:val="00B66D4C"/>
  </w:style>
  <w:style w:type="character" w:customStyle="1" w:styleId="hljs-attribute">
    <w:name w:val="hljs-attribute"/>
    <w:basedOn w:val="DefaultParagraphFont"/>
    <w:rsid w:val="00B66D4C"/>
  </w:style>
  <w:style w:type="character" w:customStyle="1" w:styleId="hljs-number">
    <w:name w:val="hljs-number"/>
    <w:basedOn w:val="DefaultParagraphFont"/>
    <w:rsid w:val="00B66D4C"/>
  </w:style>
  <w:style w:type="character" w:customStyle="1" w:styleId="mop">
    <w:name w:val="mop"/>
    <w:basedOn w:val="DefaultParagraphFont"/>
    <w:rsid w:val="00B66D4C"/>
  </w:style>
  <w:style w:type="character" w:customStyle="1" w:styleId="vlist-s">
    <w:name w:val="vlist-s"/>
    <w:basedOn w:val="DefaultParagraphFont"/>
    <w:rsid w:val="00B66D4C"/>
  </w:style>
  <w:style w:type="table" w:styleId="ListTable3-Accent1">
    <w:name w:val="List Table 3 Accent 1"/>
    <w:basedOn w:val="TableNormal"/>
    <w:uiPriority w:val="48"/>
    <w:rsid w:val="00B66D4C"/>
    <w:pPr>
      <w:widowControl w:val="0"/>
      <w:autoSpaceDE w:val="0"/>
      <w:autoSpaceDN w:val="0"/>
      <w:spacing w:after="0" w:line="240" w:lineRule="auto"/>
    </w:pPr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76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9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09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0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3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34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9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2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1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5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5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5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4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4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6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9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5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6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17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5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4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4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5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4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6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0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5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3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6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4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0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0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4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7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2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60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2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8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4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6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5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0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4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2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1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9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5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0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6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7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7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7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8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7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0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8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1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8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1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5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6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0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8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5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3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6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0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2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00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4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86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8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8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3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1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9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5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3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3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2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6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73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0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1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5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1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4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5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0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4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0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28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97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0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2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8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14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4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56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9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9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0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2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9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7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1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4.png"/><Relationship Id="rId26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image" Target="media/image6.png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oter" Target="footer1.xml"/><Relationship Id="rId5" Type="http://schemas.openxmlformats.org/officeDocument/2006/relationships/customXml" Target="../customXml/item5.xml"/><Relationship Id="rId15" Type="http://schemas.openxmlformats.org/officeDocument/2006/relationships/image" Target="media/image4.jpe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afie\Documents\Custom%20Office%20Templates\VCM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2C304A6EA8DC4287CFA756634F30FA" ma:contentTypeVersion="19" ma:contentTypeDescription="Create a new document." ma:contentTypeScope="" ma:versionID="ced4611c3b21d66b7bd8a089467a3805">
  <xsd:schema xmlns:xsd="http://www.w3.org/2001/XMLSchema" xmlns:xs="http://www.w3.org/2001/XMLSchema" xmlns:p="http://schemas.microsoft.com/office/2006/metadata/properties" xmlns:ns3="4a5ba179-4f7f-4545-9ad2-60b236b700d2" xmlns:ns4="7d01c49f-b7aa-48c3-9e73-3ebff55f8e32" targetNamespace="http://schemas.microsoft.com/office/2006/metadata/properties" ma:root="true" ma:fieldsID="680f2324316c08200f9db85c7f99e57d" ns3:_="" ns4:_="">
    <xsd:import namespace="4a5ba179-4f7f-4545-9ad2-60b236b700d2"/>
    <xsd:import namespace="7d01c49f-b7aa-48c3-9e73-3ebff55f8e3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5ba179-4f7f-4545-9ad2-60b236b700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01c49f-b7aa-48c3-9e73-3ebff55f8e3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a5ba179-4f7f-4545-9ad2-60b236b700d2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w19202</b:Tag>
    <b:SourceType>Report</b:SourceType>
    <b:Guid>{4B24F2C8-F664-4AF0-B965-75AB713F9D17}</b:Guid>
    <b:Author>
      <b:Author>
        <b:NameList>
          <b:Person>
            <b:Last>w19507</b:Last>
          </b:Person>
        </b:NameList>
      </b:Author>
    </b:Author>
    <b:Title>Evaluation Framework for Video Coding for Machines</b:Title>
    <b:Year>July 2020</b:Year>
    <b:City>Online</b:City>
    <b:RefOrder>2</b:RefOrder>
  </b:Source>
  <b:Source>
    <b:Tag>w19201</b:Tag>
    <b:SourceType>Report</b:SourceType>
    <b:Guid>{2182CB1A-164A-4445-8698-274A3C3EBA50}</b:Guid>
    <b:Author>
      <b:Author>
        <b:NameList>
          <b:Person>
            <b:Last>w19506</b:Last>
          </b:Person>
        </b:NameList>
      </b:Author>
    </b:Author>
    <b:Title>Use cases and draft requirements for Video Coding for Machines</b:Title>
    <b:Year>July 2020</b:Year>
    <b:City>Online</b:City>
    <b:RefOrder>1</b:RefOrder>
  </b:Source>
</b:Sourc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3D993B4-4799-45E6-8929-6B0072332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a5ba179-4f7f-4545-9ad2-60b236b700d2"/>
    <ds:schemaRef ds:uri="7d01c49f-b7aa-48c3-9e73-3ebff55f8e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300D2495-999C-4877-8CE5-F76BD2648CB7}">
  <ds:schemaRefs>
    <ds:schemaRef ds:uri="http://schemas.microsoft.com/office/2006/metadata/properties"/>
    <ds:schemaRef ds:uri="http://schemas.microsoft.com/office/infopath/2007/PartnerControls"/>
    <ds:schemaRef ds:uri="4a5ba179-4f7f-4545-9ad2-60b236b700d2"/>
  </ds:schemaRefs>
</ds:datastoreItem>
</file>

<file path=customXml/itemProps4.xml><?xml version="1.0" encoding="utf-8"?>
<ds:datastoreItem xmlns:ds="http://schemas.openxmlformats.org/officeDocument/2006/customXml" ds:itemID="{FBF51EFB-FD71-45D2-A59E-735690F6FCB5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CBCEE864-44CF-4CCE-8CE3-9BD39D09ABE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VCM_Template.dotx</Template>
  <TotalTime>0</TotalTime>
  <Pages>7</Pages>
  <Words>588</Words>
  <Characters>3355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L. Yu</dc:creator>
  <cp:keywords/>
  <dc:description/>
  <cp:lastModifiedBy>Julien Ricard</cp:lastModifiedBy>
  <cp:revision>217</cp:revision>
  <dcterms:created xsi:type="dcterms:W3CDTF">2025-09-11T12:05:00Z</dcterms:created>
  <dcterms:modified xsi:type="dcterms:W3CDTF">2025-10-01T18:57:00Z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  <property fmtid="{D5CDD505-2E9C-101B-9397-08002B2CF9AE}" pid="3" name="ContentTypeId">
    <vt:lpwstr>0x010100242C304A6EA8DC4287CFA756634F30FA</vt:lpwstr>
  </property>
</Properties>
</file>